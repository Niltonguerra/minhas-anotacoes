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word/glossary/document.xml" ContentType="application/vnd.openxmlformats-officedocument.wordprocessingml.document.glossary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p14">
  <w:body>
    <w:tbl>
      <w:tblPr>
        <w:tblW w:w="8675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fixed"/>
        <w:tblCellMar>
          <w:left w:w="28" w:type="dxa"/>
          <w:right w:w="0" w:type="dxa"/>
        </w:tblCellMar>
        <w:tblLook w:val="0000" w:firstRow="0" w:lastRow="0" w:firstColumn="0" w:lastColumn="0" w:noHBand="0" w:noVBand="0"/>
      </w:tblPr>
      <w:tblGrid>
        <w:gridCol w:w="737"/>
        <w:gridCol w:w="1185"/>
        <w:gridCol w:w="2364"/>
        <w:gridCol w:w="4389"/>
      </w:tblGrid>
      <w:tr w:rsidRPr="006F4788" w:rsidR="00C6217F" w:rsidTr="7BF26FBA" w14:paraId="49971043" w14:textId="77777777">
        <w:trPr>
          <w:trHeight w:val="377"/>
        </w:trPr>
        <w:tc>
          <w:tcPr>
            <w:tcW w:w="8675" w:type="dxa"/>
            <w:gridSpan w:val="4"/>
            <w:shd w:val="clear" w:color="auto" w:fill="DBE5F1" w:themeFill="accent1" w:themeFillTint="33"/>
            <w:tcMar/>
            <w:vAlign w:val="center"/>
          </w:tcPr>
          <w:p w:rsidRPr="006F4788" w:rsidR="00C6217F" w:rsidP="006F4788" w:rsidRDefault="00C6217F" w14:paraId="42108D2C" w14:textId="77777777">
            <w:pPr>
              <w:pStyle w:val="Verses"/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F4788">
              <w:rPr>
                <w:rFonts w:ascii="Times New Roman" w:hAnsi="Times New Roman" w:cs="Times New Roman"/>
                <w:b/>
                <w:sz w:val="24"/>
                <w:szCs w:val="24"/>
              </w:rPr>
              <w:t>Controle de Versões</w:t>
            </w:r>
          </w:p>
        </w:tc>
      </w:tr>
      <w:tr w:rsidRPr="006F4788" w:rsidR="00C6217F" w:rsidTr="7BF26FBA" w14:paraId="4277E30A" w14:textId="77777777">
        <w:trPr>
          <w:trHeight w:val="283"/>
        </w:trPr>
        <w:tc>
          <w:tcPr>
            <w:tcW w:w="737" w:type="dxa"/>
            <w:shd w:val="clear" w:color="auto" w:fill="DBE5F1" w:themeFill="accent1" w:themeFillTint="33"/>
            <w:tcMar/>
            <w:vAlign w:val="center"/>
          </w:tcPr>
          <w:p w:rsidRPr="006F4788" w:rsidR="00C6217F" w:rsidP="006F4788" w:rsidRDefault="00C6217F" w14:paraId="59470D07" w14:textId="77777777">
            <w:pPr>
              <w:pStyle w:val="Verses"/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F4788">
              <w:rPr>
                <w:rFonts w:ascii="Times New Roman" w:hAnsi="Times New Roman" w:cs="Times New Roman"/>
                <w:b/>
                <w:sz w:val="24"/>
                <w:szCs w:val="24"/>
              </w:rPr>
              <w:t>Versão</w:t>
            </w:r>
          </w:p>
        </w:tc>
        <w:tc>
          <w:tcPr>
            <w:tcW w:w="1185" w:type="dxa"/>
            <w:shd w:val="clear" w:color="auto" w:fill="DBE5F1" w:themeFill="accent1" w:themeFillTint="33"/>
            <w:tcMar/>
            <w:vAlign w:val="center"/>
          </w:tcPr>
          <w:p w:rsidRPr="006F4788" w:rsidR="00C6217F" w:rsidP="006F4788" w:rsidRDefault="00C6217F" w14:paraId="51A59785" w14:textId="77777777">
            <w:pPr>
              <w:pStyle w:val="Verses"/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F4788">
              <w:rPr>
                <w:rFonts w:ascii="Times New Roman" w:hAnsi="Times New Roman" w:cs="Times New Roman"/>
                <w:b/>
                <w:sz w:val="24"/>
                <w:szCs w:val="24"/>
              </w:rPr>
              <w:t>Data</w:t>
            </w:r>
          </w:p>
        </w:tc>
        <w:tc>
          <w:tcPr>
            <w:tcW w:w="2364" w:type="dxa"/>
            <w:shd w:val="clear" w:color="auto" w:fill="DBE5F1" w:themeFill="accent1" w:themeFillTint="33"/>
            <w:tcMar/>
            <w:vAlign w:val="center"/>
          </w:tcPr>
          <w:p w:rsidRPr="006F4788" w:rsidR="00C6217F" w:rsidP="006F4788" w:rsidRDefault="00C6217F" w14:paraId="4C320DDC" w14:textId="77777777">
            <w:pPr>
              <w:pStyle w:val="Verses"/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F4788">
              <w:rPr>
                <w:rFonts w:ascii="Times New Roman" w:hAnsi="Times New Roman" w:cs="Times New Roman"/>
                <w:b/>
                <w:sz w:val="24"/>
                <w:szCs w:val="24"/>
              </w:rPr>
              <w:t>Autor</w:t>
            </w:r>
          </w:p>
        </w:tc>
        <w:tc>
          <w:tcPr>
            <w:tcW w:w="4389" w:type="dxa"/>
            <w:shd w:val="clear" w:color="auto" w:fill="DBE5F1" w:themeFill="accent1" w:themeFillTint="33"/>
            <w:tcMar/>
            <w:vAlign w:val="center"/>
          </w:tcPr>
          <w:p w:rsidRPr="006F4788" w:rsidR="00C6217F" w:rsidP="006F4788" w:rsidRDefault="00C6217F" w14:paraId="5107B9E4" w14:textId="77777777">
            <w:pPr>
              <w:pStyle w:val="Verses"/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F4788">
              <w:rPr>
                <w:rFonts w:ascii="Times New Roman" w:hAnsi="Times New Roman" w:cs="Times New Roman"/>
                <w:b/>
                <w:sz w:val="24"/>
                <w:szCs w:val="24"/>
              </w:rPr>
              <w:t>Notas da Revisão</w:t>
            </w:r>
          </w:p>
        </w:tc>
      </w:tr>
      <w:tr w:rsidRPr="006F4788" w:rsidR="00C6217F" w:rsidTr="7BF26FBA" w14:paraId="672A6659" w14:textId="77777777">
        <w:trPr>
          <w:trHeight w:val="340"/>
        </w:trPr>
        <w:tc>
          <w:tcPr>
            <w:tcW w:w="737" w:type="dxa"/>
            <w:tcMar/>
            <w:vAlign w:val="center"/>
          </w:tcPr>
          <w:p w:rsidRPr="006F4788" w:rsidR="00C6217F" w:rsidP="7BF26FBA" w:rsidRDefault="1A6C3524" w14:paraId="0A37501D" w14:textId="7CD1CA06" w14:noSpellErr="1">
            <w:pPr>
              <w:pStyle w:val="Verses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7BF26FBA" w:rsidR="1A6C3524">
              <w:rPr>
                <w:rFonts w:ascii="Times New Roman" w:hAnsi="Times New Roman" w:cs="Times New Roman"/>
                <w:sz w:val="24"/>
                <w:szCs w:val="24"/>
              </w:rPr>
              <w:t>0.1</w:t>
            </w:r>
          </w:p>
        </w:tc>
        <w:tc>
          <w:tcPr>
            <w:tcW w:w="1185" w:type="dxa"/>
            <w:tcMar/>
            <w:vAlign w:val="center"/>
          </w:tcPr>
          <w:p w:rsidRPr="006F4788" w:rsidR="00C6217F" w:rsidP="7BF26FBA" w:rsidRDefault="1A6C3524" w14:paraId="5DAB6C7B" w14:textId="2B8F7E7F" w14:noSpellErr="1">
            <w:pPr>
              <w:pStyle w:val="Verses"/>
              <w:spacing w:line="360" w:lineRule="auto"/>
              <w:jc w:val="center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 w:rsidRPr="7BF26FBA" w:rsidR="1A6C3524">
              <w:rPr>
                <w:rFonts w:ascii="Times New Roman" w:hAnsi="Times New Roman" w:eastAsia="Calibri" w:cs="Times New Roman"/>
                <w:sz w:val="24"/>
                <w:szCs w:val="24"/>
              </w:rPr>
              <w:t>25/08/2021</w:t>
            </w:r>
          </w:p>
        </w:tc>
        <w:tc>
          <w:tcPr>
            <w:tcW w:w="2364" w:type="dxa"/>
            <w:tcMar/>
            <w:vAlign w:val="center"/>
          </w:tcPr>
          <w:p w:rsidRPr="006F4788" w:rsidR="00C6217F" w:rsidP="006F4788" w:rsidRDefault="00C6217F" w14:paraId="02EB378F" w14:textId="0E015267">
            <w:pPr>
              <w:pStyle w:val="Verses"/>
              <w:spacing w:line="360" w:lineRule="auto"/>
              <w:jc w:val="both"/>
              <w:rPr>
                <w:rFonts w:ascii="Times New Roman" w:hAnsi="Times New Roman" w:eastAsia="Calibri" w:cs="Times New Roman"/>
                <w:sz w:val="24"/>
                <w:szCs w:val="24"/>
              </w:rPr>
            </w:pPr>
          </w:p>
        </w:tc>
        <w:tc>
          <w:tcPr>
            <w:tcW w:w="4389" w:type="dxa"/>
            <w:tcMar/>
            <w:vAlign w:val="center"/>
          </w:tcPr>
          <w:p w:rsidRPr="006F4788" w:rsidR="00C6217F" w:rsidP="006F4788" w:rsidRDefault="00C6217F" w14:paraId="6A05A809" w14:textId="77777777">
            <w:pPr>
              <w:pStyle w:val="Verses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Pr="006F4788" w:rsidR="00C6217F" w:rsidP="002F503F" w:rsidRDefault="00C6217F" w14:paraId="5A39BBE3" w14:textId="77777777"/>
    <w:p w:rsidRPr="006F4788" w:rsidR="00C6217F" w:rsidP="002F503F" w:rsidRDefault="00C6217F" w14:paraId="41C8F396" w14:textId="77777777"/>
    <w:sdt>
      <w:sdtPr>
        <w:id w:val="-112905458"/>
        <w:docPartObj>
          <w:docPartGallery w:val="Table of Contents"/>
          <w:docPartUnique/>
        </w:docPartObj>
      </w:sdtPr>
      <w:sdtEndPr>
        <w:rPr>
          <w:bCs w:val="0"/>
          <w:caps w:val="0"/>
          <w:sz w:val="24"/>
          <w:szCs w:val="24"/>
        </w:rPr>
      </w:sdtEndPr>
      <w:sdtContent>
        <w:p w:rsidRPr="006F4788" w:rsidR="00C6217F" w:rsidP="002F503F" w:rsidRDefault="00C6217F" w14:paraId="2D32F493" w14:textId="77777777">
          <w:pPr>
            <w:pStyle w:val="CabealhodoSumrio"/>
          </w:pPr>
          <w:r w:rsidRPr="006F4788">
            <w:t>Sumário</w:t>
          </w:r>
        </w:p>
        <w:p w:rsidR="00855093" w:rsidRDefault="00C6217F" w14:paraId="14627595" w14:textId="138E0010">
          <w:pPr>
            <w:pStyle w:val="Sumrio1"/>
            <w:tabs>
              <w:tab w:val="left" w:pos="1320"/>
              <w:tab w:val="right" w:leader="dot" w:pos="9061"/>
            </w:tabs>
            <w:rPr>
              <w:rFonts w:asciiTheme="minorHAnsi" w:hAnsiTheme="minorHAnsi" w:eastAsiaTheme="minorEastAsia" w:cstheme="minorBidi"/>
              <w:noProof/>
              <w:color w:val="auto"/>
              <w:sz w:val="22"/>
              <w:szCs w:val="22"/>
              <w:lang w:eastAsia="pt-BR"/>
            </w:rPr>
          </w:pPr>
          <w:r w:rsidRPr="006F4788">
            <w:fldChar w:fldCharType="begin"/>
          </w:r>
          <w:r w:rsidRPr="006F4788">
            <w:instrText xml:space="preserve"> TOC \o "1-3" \h \z \u </w:instrText>
          </w:r>
          <w:r w:rsidRPr="006F4788">
            <w:fldChar w:fldCharType="separate"/>
          </w:r>
          <w:hyperlink w:history="1" w:anchor="_Toc83040133">
            <w:r w:rsidRPr="002F43D0" w:rsidR="00855093">
              <w:rPr>
                <w:rStyle w:val="Hyperlink"/>
                <w:noProof/>
              </w:rPr>
              <w:t>1.</w:t>
            </w:r>
            <w:r w:rsidR="00855093">
              <w:rPr>
                <w:rFonts w:asciiTheme="minorHAnsi" w:hAnsiTheme="minorHAnsi" w:eastAsiaTheme="minorEastAsia" w:cstheme="minorBidi"/>
                <w:noProof/>
                <w:color w:val="auto"/>
                <w:sz w:val="22"/>
                <w:szCs w:val="22"/>
                <w:lang w:eastAsia="pt-BR"/>
              </w:rPr>
              <w:tab/>
            </w:r>
            <w:r w:rsidRPr="002F43D0" w:rsidR="00855093">
              <w:rPr>
                <w:rStyle w:val="Hyperlink"/>
                <w:noProof/>
              </w:rPr>
              <w:t>OBJETIVOS DESTE DOCUMENTO</w:t>
            </w:r>
            <w:r w:rsidR="00855093">
              <w:rPr>
                <w:noProof/>
                <w:webHidden/>
              </w:rPr>
              <w:tab/>
            </w:r>
            <w:r w:rsidR="00855093">
              <w:rPr>
                <w:noProof/>
                <w:webHidden/>
              </w:rPr>
              <w:fldChar w:fldCharType="begin"/>
            </w:r>
            <w:r w:rsidR="00855093">
              <w:rPr>
                <w:noProof/>
                <w:webHidden/>
              </w:rPr>
              <w:instrText xml:space="preserve"> PAGEREF _Toc83040133 \h </w:instrText>
            </w:r>
            <w:r w:rsidR="00855093">
              <w:rPr>
                <w:noProof/>
                <w:webHidden/>
              </w:rPr>
            </w:r>
            <w:r w:rsidR="00855093">
              <w:rPr>
                <w:noProof/>
                <w:webHidden/>
              </w:rPr>
              <w:fldChar w:fldCharType="separate"/>
            </w:r>
            <w:r w:rsidR="00855093">
              <w:rPr>
                <w:noProof/>
                <w:webHidden/>
              </w:rPr>
              <w:t>2</w:t>
            </w:r>
            <w:r w:rsidR="00855093">
              <w:rPr>
                <w:noProof/>
                <w:webHidden/>
              </w:rPr>
              <w:fldChar w:fldCharType="end"/>
            </w:r>
          </w:hyperlink>
        </w:p>
        <w:p w:rsidR="00855093" w:rsidRDefault="00855093" w14:paraId="20458DA1" w14:textId="4C9A7E46">
          <w:pPr>
            <w:pStyle w:val="Sumrio1"/>
            <w:tabs>
              <w:tab w:val="left" w:pos="1320"/>
              <w:tab w:val="right" w:leader="dot" w:pos="9061"/>
            </w:tabs>
            <w:rPr>
              <w:rFonts w:asciiTheme="minorHAnsi" w:hAnsiTheme="minorHAnsi" w:eastAsiaTheme="minorEastAsia" w:cstheme="minorBidi"/>
              <w:noProof/>
              <w:color w:val="auto"/>
              <w:sz w:val="22"/>
              <w:szCs w:val="22"/>
              <w:lang w:eastAsia="pt-BR"/>
            </w:rPr>
          </w:pPr>
          <w:hyperlink w:history="1" w:anchor="_Toc83040134">
            <w:r w:rsidRPr="002F43D0">
              <w:rPr>
                <w:rStyle w:val="Hyperlink"/>
                <w:noProof/>
              </w:rPr>
              <w:t>2.</w:t>
            </w:r>
            <w:r>
              <w:rPr>
                <w:rFonts w:asciiTheme="minorHAnsi" w:hAnsiTheme="minorHAnsi" w:eastAsiaTheme="minorEastAsia" w:cstheme="minorBidi"/>
                <w:noProof/>
                <w:color w:val="auto"/>
                <w:sz w:val="22"/>
                <w:szCs w:val="22"/>
                <w:lang w:eastAsia="pt-BR"/>
              </w:rPr>
              <w:tab/>
            </w:r>
            <w:r w:rsidRPr="002F43D0">
              <w:rPr>
                <w:rStyle w:val="Hyperlink"/>
                <w:noProof/>
              </w:rPr>
              <w:t>Situação atual e justificativa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_Toc83040134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55093" w:rsidRDefault="00855093" w14:paraId="27570B51" w14:textId="1E20414E">
          <w:pPr>
            <w:pStyle w:val="Sumrio1"/>
            <w:tabs>
              <w:tab w:val="left" w:pos="1320"/>
              <w:tab w:val="right" w:leader="dot" w:pos="9061"/>
            </w:tabs>
            <w:rPr>
              <w:rFonts w:asciiTheme="minorHAnsi" w:hAnsiTheme="minorHAnsi" w:eastAsiaTheme="minorEastAsia" w:cstheme="minorBidi"/>
              <w:noProof/>
              <w:color w:val="auto"/>
              <w:sz w:val="22"/>
              <w:szCs w:val="22"/>
              <w:lang w:eastAsia="pt-BR"/>
            </w:rPr>
          </w:pPr>
          <w:hyperlink w:history="1" w:anchor="_Toc83040135">
            <w:r w:rsidRPr="002F43D0">
              <w:rPr>
                <w:rStyle w:val="Hyperlink"/>
                <w:noProof/>
              </w:rPr>
              <w:t>3.</w:t>
            </w:r>
            <w:r>
              <w:rPr>
                <w:rFonts w:asciiTheme="minorHAnsi" w:hAnsiTheme="minorHAnsi" w:eastAsiaTheme="minorEastAsia" w:cstheme="minorBidi"/>
                <w:noProof/>
                <w:color w:val="auto"/>
                <w:sz w:val="22"/>
                <w:szCs w:val="22"/>
                <w:lang w:eastAsia="pt-BR"/>
              </w:rPr>
              <w:tab/>
            </w:r>
            <w:r w:rsidRPr="002F43D0">
              <w:rPr>
                <w:rStyle w:val="Hyperlink"/>
                <w:noProof/>
              </w:rPr>
              <w:t>Objetivos SMART e critérios de sucesso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_Toc83040135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55093" w:rsidRDefault="00855093" w14:paraId="5159F43F" w14:textId="13EA77A8">
          <w:pPr>
            <w:pStyle w:val="Sumrio2"/>
            <w:tabs>
              <w:tab w:val="right" w:leader="dot" w:pos="9061"/>
            </w:tabs>
            <w:rPr>
              <w:rFonts w:asciiTheme="minorHAnsi" w:hAnsiTheme="minorHAnsi" w:eastAsiaTheme="minorEastAsia" w:cstheme="minorBidi"/>
              <w:noProof/>
              <w:color w:val="auto"/>
              <w:sz w:val="22"/>
              <w:szCs w:val="22"/>
              <w:lang w:eastAsia="pt-BR"/>
            </w:rPr>
          </w:pPr>
          <w:hyperlink w:history="1" w:anchor="_Toc83040136">
            <w:r w:rsidRPr="002F43D0">
              <w:rPr>
                <w:rStyle w:val="Hyperlink"/>
                <w:noProof/>
              </w:rPr>
              <w:t>Objetivo 01: Conforto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_Toc83040136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55093" w:rsidRDefault="00855093" w14:paraId="02FBFC38" w14:textId="0E8D0ED5">
          <w:pPr>
            <w:pStyle w:val="Sumrio2"/>
            <w:tabs>
              <w:tab w:val="right" w:leader="dot" w:pos="9061"/>
            </w:tabs>
            <w:rPr>
              <w:rFonts w:asciiTheme="minorHAnsi" w:hAnsiTheme="minorHAnsi" w:eastAsiaTheme="minorEastAsia" w:cstheme="minorBidi"/>
              <w:noProof/>
              <w:color w:val="auto"/>
              <w:sz w:val="22"/>
              <w:szCs w:val="22"/>
              <w:lang w:eastAsia="pt-BR"/>
            </w:rPr>
          </w:pPr>
          <w:hyperlink w:history="1" w:anchor="_Toc83040137">
            <w:r w:rsidRPr="002F43D0">
              <w:rPr>
                <w:rStyle w:val="Hyperlink"/>
                <w:noProof/>
              </w:rPr>
              <w:t>Objetivo 02: Segurança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_Toc83040137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55093" w:rsidRDefault="00855093" w14:paraId="18078FF7" w14:textId="3DCD67FD">
          <w:pPr>
            <w:pStyle w:val="Sumrio2"/>
            <w:tabs>
              <w:tab w:val="right" w:leader="dot" w:pos="9061"/>
            </w:tabs>
            <w:rPr>
              <w:rFonts w:asciiTheme="minorHAnsi" w:hAnsiTheme="minorHAnsi" w:eastAsiaTheme="minorEastAsia" w:cstheme="minorBidi"/>
              <w:noProof/>
              <w:color w:val="auto"/>
              <w:sz w:val="22"/>
              <w:szCs w:val="22"/>
              <w:lang w:eastAsia="pt-BR"/>
            </w:rPr>
          </w:pPr>
          <w:hyperlink w:history="1" w:anchor="_Toc83040138">
            <w:r w:rsidRPr="002F43D0">
              <w:rPr>
                <w:rStyle w:val="Hyperlink"/>
                <w:noProof/>
              </w:rPr>
              <w:t>Objetivo 03: Praticidade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_Toc83040138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55093" w:rsidRDefault="00855093" w14:paraId="752AC33B" w14:textId="3A173794">
          <w:pPr>
            <w:pStyle w:val="Sumrio2"/>
            <w:tabs>
              <w:tab w:val="right" w:leader="dot" w:pos="9061"/>
            </w:tabs>
            <w:rPr>
              <w:rFonts w:asciiTheme="minorHAnsi" w:hAnsiTheme="minorHAnsi" w:eastAsiaTheme="minorEastAsia" w:cstheme="minorBidi"/>
              <w:noProof/>
              <w:color w:val="auto"/>
              <w:sz w:val="22"/>
              <w:szCs w:val="22"/>
              <w:lang w:eastAsia="pt-BR"/>
            </w:rPr>
          </w:pPr>
          <w:hyperlink w:history="1" w:anchor="_Toc83040139">
            <w:r w:rsidRPr="002F43D0">
              <w:rPr>
                <w:rStyle w:val="Hyperlink"/>
                <w:noProof/>
              </w:rPr>
              <w:t>Objetivo 04: Integração de diversos controles em uma interface intuitiva em dispositivos moveis.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_Toc83040139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55093" w:rsidRDefault="00855093" w14:paraId="0490B0BD" w14:textId="4B9CC7CA">
          <w:pPr>
            <w:pStyle w:val="Sumrio2"/>
            <w:tabs>
              <w:tab w:val="right" w:leader="dot" w:pos="9061"/>
            </w:tabs>
            <w:rPr>
              <w:rFonts w:asciiTheme="minorHAnsi" w:hAnsiTheme="minorHAnsi" w:eastAsiaTheme="minorEastAsia" w:cstheme="minorBidi"/>
              <w:noProof/>
              <w:color w:val="auto"/>
              <w:sz w:val="22"/>
              <w:szCs w:val="22"/>
              <w:lang w:eastAsia="pt-BR"/>
            </w:rPr>
          </w:pPr>
          <w:hyperlink w:history="1" w:anchor="_Toc83040140">
            <w:r w:rsidRPr="002F43D0">
              <w:rPr>
                <w:rStyle w:val="Hyperlink"/>
                <w:noProof/>
              </w:rPr>
              <w:t>Objetivo 05: Sistema de monitoramento de consumo de energia.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_Toc83040140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55093" w:rsidRDefault="00855093" w14:paraId="3DD8F157" w14:textId="512FB534">
          <w:pPr>
            <w:pStyle w:val="Sumrio2"/>
            <w:tabs>
              <w:tab w:val="right" w:leader="dot" w:pos="9061"/>
            </w:tabs>
            <w:rPr>
              <w:rFonts w:asciiTheme="minorHAnsi" w:hAnsiTheme="minorHAnsi" w:eastAsiaTheme="minorEastAsia" w:cstheme="minorBidi"/>
              <w:noProof/>
              <w:color w:val="auto"/>
              <w:sz w:val="22"/>
              <w:szCs w:val="22"/>
              <w:lang w:eastAsia="pt-BR"/>
            </w:rPr>
          </w:pPr>
          <w:hyperlink w:history="1" w:anchor="_Toc83040141">
            <w:r w:rsidRPr="002F43D0">
              <w:rPr>
                <w:rStyle w:val="Hyperlink"/>
                <w:noProof/>
              </w:rPr>
              <w:t>Objetivo 06: Preço acessível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_Toc83040141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55093" w:rsidRDefault="00855093" w14:paraId="46AF76AA" w14:textId="7554EB1E">
          <w:pPr>
            <w:pStyle w:val="Sumrio1"/>
            <w:tabs>
              <w:tab w:val="left" w:pos="1320"/>
              <w:tab w:val="right" w:leader="dot" w:pos="9061"/>
            </w:tabs>
            <w:rPr>
              <w:rFonts w:asciiTheme="minorHAnsi" w:hAnsiTheme="minorHAnsi" w:eastAsiaTheme="minorEastAsia" w:cstheme="minorBidi"/>
              <w:noProof/>
              <w:color w:val="auto"/>
              <w:sz w:val="22"/>
              <w:szCs w:val="22"/>
              <w:lang w:eastAsia="pt-BR"/>
            </w:rPr>
          </w:pPr>
          <w:hyperlink w:history="1" w:anchor="_Toc83040142">
            <w:r w:rsidRPr="002F43D0">
              <w:rPr>
                <w:rStyle w:val="Hyperlink"/>
                <w:noProof/>
              </w:rPr>
              <w:t>4.</w:t>
            </w:r>
            <w:r>
              <w:rPr>
                <w:rFonts w:asciiTheme="minorHAnsi" w:hAnsiTheme="minorHAnsi" w:eastAsiaTheme="minorEastAsia" w:cstheme="minorBidi"/>
                <w:noProof/>
                <w:color w:val="auto"/>
                <w:sz w:val="22"/>
                <w:szCs w:val="22"/>
                <w:lang w:eastAsia="pt-BR"/>
              </w:rPr>
              <w:tab/>
            </w:r>
            <w:r w:rsidRPr="002F43D0">
              <w:rPr>
                <w:rStyle w:val="Hyperlink"/>
                <w:noProof/>
              </w:rPr>
              <w:t>Escopo do Produto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_Toc83040142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55093" w:rsidRDefault="00855093" w14:paraId="54682C5A" w14:textId="5EBAB457">
          <w:pPr>
            <w:pStyle w:val="Sumrio2"/>
            <w:tabs>
              <w:tab w:val="right" w:leader="dot" w:pos="9061"/>
            </w:tabs>
            <w:rPr>
              <w:rFonts w:asciiTheme="minorHAnsi" w:hAnsiTheme="minorHAnsi" w:eastAsiaTheme="minorEastAsia" w:cstheme="minorBidi"/>
              <w:noProof/>
              <w:color w:val="auto"/>
              <w:sz w:val="22"/>
              <w:szCs w:val="22"/>
              <w:lang w:eastAsia="pt-BR"/>
            </w:rPr>
          </w:pPr>
          <w:hyperlink w:history="1" w:anchor="_Toc83040143">
            <w:r w:rsidRPr="002F43D0">
              <w:rPr>
                <w:rStyle w:val="Hyperlink"/>
                <w:noProof/>
              </w:rPr>
              <w:t>Levantamento do projeto: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_Toc83040143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55093" w:rsidRDefault="00855093" w14:paraId="3B7A554F" w14:textId="79AE2FFF">
          <w:pPr>
            <w:pStyle w:val="Sumrio2"/>
            <w:tabs>
              <w:tab w:val="right" w:leader="dot" w:pos="9061"/>
            </w:tabs>
            <w:rPr>
              <w:rFonts w:asciiTheme="minorHAnsi" w:hAnsiTheme="minorHAnsi" w:eastAsiaTheme="minorEastAsia" w:cstheme="minorBidi"/>
              <w:noProof/>
              <w:color w:val="auto"/>
              <w:sz w:val="22"/>
              <w:szCs w:val="22"/>
              <w:lang w:eastAsia="pt-BR"/>
            </w:rPr>
          </w:pPr>
          <w:hyperlink w:history="1" w:anchor="_Toc83040144">
            <w:r w:rsidRPr="002F43D0">
              <w:rPr>
                <w:rStyle w:val="Hyperlink"/>
                <w:noProof/>
              </w:rPr>
              <w:t>Separação de tarefas e responsabilidades: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_Toc83040144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55093" w:rsidRDefault="00855093" w14:paraId="5F277EA8" w14:textId="6372636B">
          <w:pPr>
            <w:pStyle w:val="Sumrio2"/>
            <w:tabs>
              <w:tab w:val="right" w:leader="dot" w:pos="9061"/>
            </w:tabs>
            <w:rPr>
              <w:rFonts w:asciiTheme="minorHAnsi" w:hAnsiTheme="minorHAnsi" w:eastAsiaTheme="minorEastAsia" w:cstheme="minorBidi"/>
              <w:noProof/>
              <w:color w:val="auto"/>
              <w:sz w:val="22"/>
              <w:szCs w:val="22"/>
              <w:lang w:eastAsia="pt-BR"/>
            </w:rPr>
          </w:pPr>
          <w:hyperlink w:history="1" w:anchor="_Toc83040145">
            <w:r w:rsidRPr="002F43D0">
              <w:rPr>
                <w:rStyle w:val="Hyperlink"/>
                <w:noProof/>
              </w:rPr>
              <w:t>Definição de metas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_Toc83040145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55093" w:rsidRDefault="00855093" w14:paraId="0932CD66" w14:textId="0D2CC06D">
          <w:pPr>
            <w:pStyle w:val="Sumrio2"/>
            <w:tabs>
              <w:tab w:val="right" w:leader="dot" w:pos="9061"/>
            </w:tabs>
            <w:rPr>
              <w:rFonts w:asciiTheme="minorHAnsi" w:hAnsiTheme="minorHAnsi" w:eastAsiaTheme="minorEastAsia" w:cstheme="minorBidi"/>
              <w:noProof/>
              <w:color w:val="auto"/>
              <w:sz w:val="22"/>
              <w:szCs w:val="22"/>
              <w:lang w:eastAsia="pt-BR"/>
            </w:rPr>
          </w:pPr>
          <w:hyperlink w:history="1" w:anchor="_Toc83040146">
            <w:r w:rsidRPr="002F43D0">
              <w:rPr>
                <w:rStyle w:val="Hyperlink"/>
                <w:noProof/>
              </w:rPr>
              <w:t>Pesquisa: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_Toc83040146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55093" w:rsidRDefault="00855093" w14:paraId="7CFE77C6" w14:textId="6B8E9F11">
          <w:pPr>
            <w:pStyle w:val="Sumrio2"/>
            <w:tabs>
              <w:tab w:val="right" w:leader="dot" w:pos="9061"/>
            </w:tabs>
            <w:rPr>
              <w:rFonts w:asciiTheme="minorHAnsi" w:hAnsiTheme="minorHAnsi" w:eastAsiaTheme="minorEastAsia" w:cstheme="minorBidi"/>
              <w:noProof/>
              <w:color w:val="auto"/>
              <w:sz w:val="22"/>
              <w:szCs w:val="22"/>
              <w:lang w:eastAsia="pt-BR"/>
            </w:rPr>
          </w:pPr>
          <w:hyperlink w:history="1" w:anchor="_Toc83040147">
            <w:r w:rsidRPr="002F43D0">
              <w:rPr>
                <w:rStyle w:val="Hyperlink"/>
                <w:noProof/>
              </w:rPr>
              <w:t>Custos: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_Toc83040147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55093" w:rsidRDefault="00855093" w14:paraId="4945F033" w14:textId="08D0A379">
          <w:pPr>
            <w:pStyle w:val="Sumrio2"/>
            <w:tabs>
              <w:tab w:val="right" w:leader="dot" w:pos="9061"/>
            </w:tabs>
            <w:rPr>
              <w:rFonts w:asciiTheme="minorHAnsi" w:hAnsiTheme="minorHAnsi" w:eastAsiaTheme="minorEastAsia" w:cstheme="minorBidi"/>
              <w:noProof/>
              <w:color w:val="auto"/>
              <w:sz w:val="22"/>
              <w:szCs w:val="22"/>
              <w:lang w:eastAsia="pt-BR"/>
            </w:rPr>
          </w:pPr>
          <w:hyperlink w:history="1" w:anchor="_Toc83040148">
            <w:r w:rsidRPr="002F43D0">
              <w:rPr>
                <w:rStyle w:val="Hyperlink"/>
                <w:noProof/>
              </w:rPr>
              <w:t>Montagem do CFTV: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_Toc83040148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55093" w:rsidRDefault="00855093" w14:paraId="1B1CA561" w14:textId="72D2D48A">
          <w:pPr>
            <w:pStyle w:val="Sumrio2"/>
            <w:tabs>
              <w:tab w:val="right" w:leader="dot" w:pos="9061"/>
            </w:tabs>
            <w:rPr>
              <w:rFonts w:asciiTheme="minorHAnsi" w:hAnsiTheme="minorHAnsi" w:eastAsiaTheme="minorEastAsia" w:cstheme="minorBidi"/>
              <w:noProof/>
              <w:color w:val="auto"/>
              <w:sz w:val="22"/>
              <w:szCs w:val="22"/>
              <w:lang w:eastAsia="pt-BR"/>
            </w:rPr>
          </w:pPr>
          <w:hyperlink w:history="1" w:anchor="_Toc83040149">
            <w:r w:rsidRPr="002F43D0">
              <w:rPr>
                <w:rStyle w:val="Hyperlink"/>
                <w:noProof/>
              </w:rPr>
              <w:t>Montagem do central de incêndio: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_Toc83040149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55093" w:rsidRDefault="00855093" w14:paraId="35012D57" w14:textId="6C082915">
          <w:pPr>
            <w:pStyle w:val="Sumrio2"/>
            <w:tabs>
              <w:tab w:val="right" w:leader="dot" w:pos="9061"/>
            </w:tabs>
            <w:rPr>
              <w:rFonts w:asciiTheme="minorHAnsi" w:hAnsiTheme="minorHAnsi" w:eastAsiaTheme="minorEastAsia" w:cstheme="minorBidi"/>
              <w:noProof/>
              <w:color w:val="auto"/>
              <w:sz w:val="22"/>
              <w:szCs w:val="22"/>
              <w:lang w:eastAsia="pt-BR"/>
            </w:rPr>
          </w:pPr>
          <w:hyperlink w:history="1" w:anchor="_Toc83040150">
            <w:r w:rsidRPr="002F43D0">
              <w:rPr>
                <w:rStyle w:val="Hyperlink"/>
                <w:noProof/>
              </w:rPr>
              <w:t>Sistema de iluminação: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_Toc83040150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55093" w:rsidRDefault="00855093" w14:paraId="093537CD" w14:textId="7AB53391">
          <w:pPr>
            <w:pStyle w:val="Sumrio2"/>
            <w:tabs>
              <w:tab w:val="right" w:leader="dot" w:pos="9061"/>
            </w:tabs>
            <w:rPr>
              <w:rFonts w:asciiTheme="minorHAnsi" w:hAnsiTheme="minorHAnsi" w:eastAsiaTheme="minorEastAsia" w:cstheme="minorBidi"/>
              <w:noProof/>
              <w:color w:val="auto"/>
              <w:sz w:val="22"/>
              <w:szCs w:val="22"/>
              <w:lang w:eastAsia="pt-BR"/>
            </w:rPr>
          </w:pPr>
          <w:hyperlink w:history="1" w:anchor="_Toc83040151">
            <w:r w:rsidRPr="002F43D0">
              <w:rPr>
                <w:rStyle w:val="Hyperlink"/>
                <w:noProof/>
              </w:rPr>
              <w:t>Assistente de voz: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_Toc83040151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55093" w:rsidRDefault="00855093" w14:paraId="59AA7B1A" w14:textId="31B44757">
          <w:pPr>
            <w:pStyle w:val="Sumrio2"/>
            <w:tabs>
              <w:tab w:val="right" w:leader="dot" w:pos="9061"/>
            </w:tabs>
            <w:rPr>
              <w:rFonts w:asciiTheme="minorHAnsi" w:hAnsiTheme="minorHAnsi" w:eastAsiaTheme="minorEastAsia" w:cstheme="minorBidi"/>
              <w:noProof/>
              <w:color w:val="auto"/>
              <w:sz w:val="22"/>
              <w:szCs w:val="22"/>
              <w:lang w:eastAsia="pt-BR"/>
            </w:rPr>
          </w:pPr>
          <w:hyperlink w:history="1" w:anchor="_Toc83040152">
            <w:r w:rsidRPr="002F43D0">
              <w:rPr>
                <w:rStyle w:val="Hyperlink"/>
                <w:noProof/>
              </w:rPr>
              <w:t>Monitor de energia: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_Toc83040152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55093" w:rsidRDefault="00855093" w14:paraId="7C418728" w14:textId="4A05666B">
          <w:pPr>
            <w:pStyle w:val="Sumrio2"/>
            <w:tabs>
              <w:tab w:val="right" w:leader="dot" w:pos="9061"/>
            </w:tabs>
            <w:rPr>
              <w:rFonts w:asciiTheme="minorHAnsi" w:hAnsiTheme="minorHAnsi" w:eastAsiaTheme="minorEastAsia" w:cstheme="minorBidi"/>
              <w:noProof/>
              <w:color w:val="auto"/>
              <w:sz w:val="22"/>
              <w:szCs w:val="22"/>
              <w:lang w:eastAsia="pt-BR"/>
            </w:rPr>
          </w:pPr>
          <w:hyperlink w:history="1" w:anchor="_Toc83040153">
            <w:r w:rsidRPr="002F43D0">
              <w:rPr>
                <w:rStyle w:val="Hyperlink"/>
                <w:noProof/>
              </w:rPr>
              <w:t>Instalação do interfone e trava automática: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_Toc83040153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55093" w:rsidRDefault="00855093" w14:paraId="78EB0D41" w14:textId="34641A45">
          <w:pPr>
            <w:pStyle w:val="Sumrio2"/>
            <w:tabs>
              <w:tab w:val="right" w:leader="dot" w:pos="9061"/>
            </w:tabs>
            <w:rPr>
              <w:rFonts w:asciiTheme="minorHAnsi" w:hAnsiTheme="minorHAnsi" w:eastAsiaTheme="minorEastAsia" w:cstheme="minorBidi"/>
              <w:noProof/>
              <w:color w:val="auto"/>
              <w:sz w:val="22"/>
              <w:szCs w:val="22"/>
              <w:lang w:eastAsia="pt-BR"/>
            </w:rPr>
          </w:pPr>
          <w:hyperlink w:history="1" w:anchor="_Toc83040154">
            <w:r w:rsidRPr="002F43D0">
              <w:rPr>
                <w:rStyle w:val="Hyperlink"/>
                <w:noProof/>
              </w:rPr>
              <w:t>Documentação e revisão: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_Toc83040154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55093" w:rsidRDefault="00855093" w14:paraId="6C685D0A" w14:textId="3E475817">
          <w:pPr>
            <w:pStyle w:val="Sumrio2"/>
            <w:tabs>
              <w:tab w:val="right" w:leader="dot" w:pos="9061"/>
            </w:tabs>
            <w:rPr>
              <w:rFonts w:asciiTheme="minorHAnsi" w:hAnsiTheme="minorHAnsi" w:eastAsiaTheme="minorEastAsia" w:cstheme="minorBidi"/>
              <w:noProof/>
              <w:color w:val="auto"/>
              <w:sz w:val="22"/>
              <w:szCs w:val="22"/>
              <w:lang w:eastAsia="pt-BR"/>
            </w:rPr>
          </w:pPr>
          <w:hyperlink w:history="1" w:anchor="_Toc83040155">
            <w:r w:rsidRPr="002F43D0">
              <w:rPr>
                <w:rStyle w:val="Hyperlink"/>
                <w:noProof/>
              </w:rPr>
              <w:t>Validação final: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_Toc83040155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55093" w:rsidRDefault="00855093" w14:paraId="7AC62E28" w14:textId="34511606">
          <w:pPr>
            <w:pStyle w:val="Sumrio1"/>
            <w:tabs>
              <w:tab w:val="left" w:pos="1320"/>
              <w:tab w:val="right" w:leader="dot" w:pos="9061"/>
            </w:tabs>
            <w:rPr>
              <w:rFonts w:asciiTheme="minorHAnsi" w:hAnsiTheme="minorHAnsi" w:eastAsiaTheme="minorEastAsia" w:cstheme="minorBidi"/>
              <w:noProof/>
              <w:color w:val="auto"/>
              <w:sz w:val="22"/>
              <w:szCs w:val="22"/>
              <w:lang w:eastAsia="pt-BR"/>
            </w:rPr>
          </w:pPr>
          <w:hyperlink w:history="1" w:anchor="_Toc83040156">
            <w:r w:rsidRPr="002F43D0">
              <w:rPr>
                <w:rStyle w:val="Hyperlink"/>
                <w:noProof/>
              </w:rPr>
              <w:t>5.</w:t>
            </w:r>
            <w:r>
              <w:rPr>
                <w:rFonts w:asciiTheme="minorHAnsi" w:hAnsiTheme="minorHAnsi" w:eastAsiaTheme="minorEastAsia" w:cstheme="minorBidi"/>
                <w:noProof/>
                <w:color w:val="auto"/>
                <w:sz w:val="22"/>
                <w:szCs w:val="22"/>
                <w:lang w:eastAsia="pt-BR"/>
              </w:rPr>
              <w:tab/>
            </w:r>
            <w:r w:rsidRPr="002F43D0">
              <w:rPr>
                <w:rStyle w:val="Hyperlink"/>
                <w:noProof/>
              </w:rPr>
              <w:t>Exclusões do projeto / Fora do Escopo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_Toc83040156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55093" w:rsidRDefault="00855093" w14:paraId="1FE5B988" w14:textId="73412206">
          <w:pPr>
            <w:pStyle w:val="Sumrio1"/>
            <w:tabs>
              <w:tab w:val="left" w:pos="1320"/>
              <w:tab w:val="right" w:leader="dot" w:pos="9061"/>
            </w:tabs>
            <w:rPr>
              <w:rFonts w:asciiTheme="minorHAnsi" w:hAnsiTheme="minorHAnsi" w:eastAsiaTheme="minorEastAsia" w:cstheme="minorBidi"/>
              <w:noProof/>
              <w:color w:val="auto"/>
              <w:sz w:val="22"/>
              <w:szCs w:val="22"/>
              <w:lang w:eastAsia="pt-BR"/>
            </w:rPr>
          </w:pPr>
          <w:hyperlink w:history="1" w:anchor="_Toc83040157">
            <w:r w:rsidRPr="002F43D0">
              <w:rPr>
                <w:rStyle w:val="Hyperlink"/>
                <w:noProof/>
              </w:rPr>
              <w:t>6.</w:t>
            </w:r>
            <w:r>
              <w:rPr>
                <w:rFonts w:asciiTheme="minorHAnsi" w:hAnsiTheme="minorHAnsi" w:eastAsiaTheme="minorEastAsia" w:cstheme="minorBidi"/>
                <w:noProof/>
                <w:color w:val="auto"/>
                <w:sz w:val="22"/>
                <w:szCs w:val="22"/>
                <w:lang w:eastAsia="pt-BR"/>
              </w:rPr>
              <w:tab/>
            </w:r>
            <w:r w:rsidRPr="002F43D0">
              <w:rPr>
                <w:rStyle w:val="Hyperlink"/>
                <w:noProof/>
              </w:rPr>
              <w:t>Restrições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_Toc83040157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55093" w:rsidRDefault="00855093" w14:paraId="4B0B59C4" w14:textId="141A6A51">
          <w:pPr>
            <w:pStyle w:val="Sumrio1"/>
            <w:tabs>
              <w:tab w:val="left" w:pos="1320"/>
              <w:tab w:val="right" w:leader="dot" w:pos="9061"/>
            </w:tabs>
            <w:rPr>
              <w:rFonts w:asciiTheme="minorHAnsi" w:hAnsiTheme="minorHAnsi" w:eastAsiaTheme="minorEastAsia" w:cstheme="minorBidi"/>
              <w:noProof/>
              <w:color w:val="auto"/>
              <w:sz w:val="22"/>
              <w:szCs w:val="22"/>
              <w:lang w:eastAsia="pt-BR"/>
            </w:rPr>
          </w:pPr>
          <w:hyperlink w:history="1" w:anchor="_Toc83040158">
            <w:r w:rsidRPr="002F43D0">
              <w:rPr>
                <w:rStyle w:val="Hyperlink"/>
                <w:noProof/>
              </w:rPr>
              <w:t>7.</w:t>
            </w:r>
            <w:r>
              <w:rPr>
                <w:rFonts w:asciiTheme="minorHAnsi" w:hAnsiTheme="minorHAnsi" w:eastAsiaTheme="minorEastAsia" w:cstheme="minorBidi"/>
                <w:noProof/>
                <w:color w:val="auto"/>
                <w:sz w:val="22"/>
                <w:szCs w:val="22"/>
                <w:lang w:eastAsia="pt-BR"/>
              </w:rPr>
              <w:tab/>
            </w:r>
            <w:r w:rsidRPr="002F43D0">
              <w:rPr>
                <w:rStyle w:val="Hyperlink"/>
                <w:noProof/>
              </w:rPr>
              <w:t>Premissas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_Toc83040158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55093" w:rsidRDefault="00855093" w14:paraId="0D7F995C" w14:textId="194AA294">
          <w:pPr>
            <w:pStyle w:val="Sumrio1"/>
            <w:tabs>
              <w:tab w:val="left" w:pos="1320"/>
              <w:tab w:val="right" w:leader="dot" w:pos="9061"/>
            </w:tabs>
            <w:rPr>
              <w:rFonts w:asciiTheme="minorHAnsi" w:hAnsiTheme="minorHAnsi" w:eastAsiaTheme="minorEastAsia" w:cstheme="minorBidi"/>
              <w:noProof/>
              <w:color w:val="auto"/>
              <w:sz w:val="22"/>
              <w:szCs w:val="22"/>
              <w:lang w:eastAsia="pt-BR"/>
            </w:rPr>
          </w:pPr>
          <w:hyperlink w:history="1" w:anchor="_Toc83040159">
            <w:r w:rsidRPr="002F43D0">
              <w:rPr>
                <w:rStyle w:val="Hyperlink"/>
                <w:noProof/>
              </w:rPr>
              <w:t>8.</w:t>
            </w:r>
            <w:r>
              <w:rPr>
                <w:rFonts w:asciiTheme="minorHAnsi" w:hAnsiTheme="minorHAnsi" w:eastAsiaTheme="minorEastAsia" w:cstheme="minorBidi"/>
                <w:noProof/>
                <w:color w:val="auto"/>
                <w:sz w:val="22"/>
                <w:szCs w:val="22"/>
                <w:lang w:eastAsia="pt-BR"/>
              </w:rPr>
              <w:tab/>
            </w:r>
            <w:r w:rsidRPr="002F43D0">
              <w:rPr>
                <w:rStyle w:val="Hyperlink"/>
                <w:noProof/>
              </w:rPr>
              <w:t>Estrutura Analítica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_Toc83040159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F503F" w:rsidP="002F503F" w:rsidRDefault="00C6217F" w14:paraId="107F0AE4" w14:textId="5B52D92D">
          <w:r w:rsidRPr="006F4788">
            <w:fldChar w:fldCharType="end"/>
          </w:r>
        </w:p>
        <w:p w:rsidRPr="00C710EB" w:rsidR="00C6217F" w:rsidP="002F503F" w:rsidRDefault="008E7F3A" w14:paraId="0E27B00A" w14:textId="6A887861"/>
      </w:sdtContent>
    </w:sdt>
    <w:p w:rsidR="2ABF2858" w:rsidP="002F503F" w:rsidRDefault="00C710EB" w14:paraId="075D12C2" w14:textId="648A7496">
      <w:pPr>
        <w:pStyle w:val="Ttulo1"/>
      </w:pPr>
      <w:bookmarkStart w:name="_Toc83040133" w:id="0"/>
      <w:r w:rsidRPr="00C710EB">
        <w:t>OBJETIVOS DESTE DOCUMENTO</w:t>
      </w:r>
      <w:bookmarkEnd w:id="0"/>
    </w:p>
    <w:p w:rsidRPr="00C11B15" w:rsidR="00C11B15" w:rsidP="002F503F" w:rsidRDefault="00C11B15" w14:paraId="2EA77A95" w14:textId="77777777"/>
    <w:p w:rsidRPr="00C11B15" w:rsidR="2ABF2858" w:rsidP="002F503F" w:rsidRDefault="1E73C7A0" w14:paraId="01843E40" w14:textId="6B163FE6">
      <w:r w:rsidRPr="00C11B15">
        <w:t>Demonstrar cada etapa do projeto, visando um bom planejamento e gestão, a partir de uma análise detalhada de cada uma das tarefas a serem realizadas</w:t>
      </w:r>
      <w:r w:rsidR="008E7F3A">
        <w:t>,</w:t>
      </w:r>
      <w:r w:rsidRPr="00C11B15">
        <w:t xml:space="preserve"> </w:t>
      </w:r>
      <w:r w:rsidR="008E7F3A">
        <w:t>t</w:t>
      </w:r>
      <w:r w:rsidRPr="00C11B15">
        <w:t>endo como base o projeto anterior, para sugerir as devidas melhorias</w:t>
      </w:r>
      <w:r w:rsidR="008E7F3A">
        <w:t xml:space="preserve"> n</w:t>
      </w:r>
      <w:r w:rsidRPr="00C11B15">
        <w:t>o projeto</w:t>
      </w:r>
      <w:r w:rsidR="008E7F3A">
        <w:t>.</w:t>
      </w:r>
    </w:p>
    <w:p w:rsidRPr="00C11B15" w:rsidR="002A19BF" w:rsidP="002F503F" w:rsidRDefault="1E73C7A0" w14:paraId="44EAFD9C" w14:textId="0668ADF7">
      <w:r w:rsidRPr="00C11B15">
        <w:t>A fim de suprir a demanda d</w:t>
      </w:r>
      <w:r w:rsidR="008E7F3A">
        <w:t>o</w:t>
      </w:r>
      <w:r w:rsidRPr="00C11B15">
        <w:t xml:space="preserve"> mercado, o alvo é a instalação predial, comercial, industrial e residências de auto e médio padrão, desenvolvendo projetos de automação integrada, abrangendo os principais equipamentos utilizados. Buscando entregar conforto, segurança e economia ao nosso cliente final, será simulado em ambiente de oficina esse projeto (de forma que não impacte nas rotinas de atividades curriculares já previstas de terceiros, alunos e professores dos cursos em gerais.</w:t>
      </w:r>
    </w:p>
    <w:p w:rsidR="00604F36" w:rsidP="002F503F" w:rsidRDefault="00604F36" w14:paraId="63FE6549" w14:textId="365EAD9C"/>
    <w:p w:rsidRPr="006F4788" w:rsidR="00604F36" w:rsidP="002F503F" w:rsidRDefault="00604F36" w14:paraId="693706EC" w14:textId="77777777"/>
    <w:p w:rsidR="29162278" w:rsidP="002F503F" w:rsidRDefault="003D437B" w14:paraId="4A3A3FCF" w14:textId="22756358">
      <w:pPr>
        <w:pStyle w:val="Ttulo1"/>
      </w:pPr>
      <w:bookmarkStart w:name="_Toc383380604" w:id="1"/>
      <w:bookmarkStart w:name="_Toc83040134" w:id="2"/>
      <w:r w:rsidRPr="006F4788">
        <w:t>Situação atual e justificativa do projeto</w:t>
      </w:r>
      <w:bookmarkEnd w:id="1"/>
      <w:bookmarkEnd w:id="2"/>
    </w:p>
    <w:p w:rsidRPr="00C11B15" w:rsidR="00C11B15" w:rsidP="002F503F" w:rsidRDefault="00C11B15" w14:paraId="0C70FC51" w14:textId="77777777"/>
    <w:p w:rsidRPr="006F4788" w:rsidR="7862483E" w:rsidP="002F503F" w:rsidRDefault="7862483E" w14:paraId="3968D10E" w14:textId="088A1FDE">
      <w:r w:rsidRPr="006F4788">
        <w:t>A Casa inteligente tem como objetivo oferecer</w:t>
      </w:r>
      <w:r w:rsidRPr="006F4788" w:rsidR="557B86FE">
        <w:t xml:space="preserve"> praticidade, conforto</w:t>
      </w:r>
      <w:r w:rsidRPr="006F4788" w:rsidR="7DF16E3F">
        <w:t>, economia</w:t>
      </w:r>
      <w:r w:rsidRPr="006F4788" w:rsidR="557B86FE">
        <w:t xml:space="preserve"> e maior </w:t>
      </w:r>
      <w:r w:rsidRPr="006F4788" w:rsidR="541FE479">
        <w:t>segurança, através de sensores de presença, comandos de voz</w:t>
      </w:r>
      <w:r w:rsidRPr="006F4788" w:rsidR="65E3AB15">
        <w:t>,</w:t>
      </w:r>
      <w:r w:rsidRPr="006F4788" w:rsidR="541FE479">
        <w:t xml:space="preserve"> </w:t>
      </w:r>
      <w:r w:rsidRPr="006F4788" w:rsidR="2CE7A595">
        <w:t>travas automática</w:t>
      </w:r>
      <w:r w:rsidRPr="006F4788" w:rsidR="169C5E75">
        <w:t>s</w:t>
      </w:r>
      <w:r w:rsidRPr="006F4788" w:rsidR="021E986A">
        <w:t xml:space="preserve"> e sistema de vigilância.</w:t>
      </w:r>
    </w:p>
    <w:p w:rsidRPr="006F4788" w:rsidR="021E986A" w:rsidP="002F503F" w:rsidRDefault="021E986A" w14:paraId="77E2AE55" w14:textId="16AA4836">
      <w:r w:rsidRPr="006F4788">
        <w:t>Projeto em 2020:</w:t>
      </w:r>
      <w:r w:rsidRPr="006F4788" w:rsidR="4B29579D">
        <w:t xml:space="preserve"> Neste projeto foi feito a instalação de uma c</w:t>
      </w:r>
      <w:r w:rsidRPr="006F4788" w:rsidR="0FB0A111">
        <w:t xml:space="preserve">asa </w:t>
      </w:r>
      <w:r w:rsidRPr="006F4788" w:rsidR="0F93E91B">
        <w:t>semiautomática</w:t>
      </w:r>
      <w:r w:rsidRPr="006F4788" w:rsidR="0FB0A111">
        <w:t>, com relés</w:t>
      </w:r>
      <w:r w:rsidRPr="006F4788" w:rsidR="485DB888">
        <w:t>, interruptores fixos, tomadas</w:t>
      </w:r>
      <w:r w:rsidRPr="006F4788" w:rsidR="7A5F3474">
        <w:t>, controle de consumo e</w:t>
      </w:r>
      <w:r w:rsidRPr="006F4788" w:rsidR="485DB888">
        <w:t xml:space="preserve"> fita </w:t>
      </w:r>
      <w:proofErr w:type="spellStart"/>
      <w:r w:rsidR="008E7F3A">
        <w:t>led</w:t>
      </w:r>
      <w:proofErr w:type="spellEnd"/>
      <w:r w:rsidRPr="006F4788" w:rsidR="485DB888">
        <w:t>; alé</w:t>
      </w:r>
      <w:r w:rsidRPr="006F4788" w:rsidR="52DC47FF">
        <w:t xml:space="preserve">m da instalação de </w:t>
      </w:r>
      <w:r w:rsidRPr="006F4788" w:rsidR="2E858A2F">
        <w:t xml:space="preserve">um quarto </w:t>
      </w:r>
      <w:r w:rsidRPr="006F4788" w:rsidR="407CD417">
        <w:t>autônomo</w:t>
      </w:r>
      <w:r w:rsidRPr="006F4788" w:rsidR="2E858A2F">
        <w:t>.</w:t>
      </w:r>
    </w:p>
    <w:p w:rsidR="003D437B" w:rsidP="002F503F" w:rsidRDefault="2E858A2F" w14:paraId="3DEEC669" w14:textId="6A1662AB">
      <w:r w:rsidRPr="006F4788">
        <w:t xml:space="preserve">Nosso objetivo </w:t>
      </w:r>
      <w:r w:rsidRPr="006F4788" w:rsidR="27BE75D0">
        <w:t xml:space="preserve">em 2021 </w:t>
      </w:r>
      <w:r w:rsidRPr="006F4788">
        <w:t xml:space="preserve">é fazer </w:t>
      </w:r>
      <w:r w:rsidRPr="006F4788" w:rsidR="13948524">
        <w:t xml:space="preserve">uma casa </w:t>
      </w:r>
      <w:r w:rsidRPr="006F4788" w:rsidR="74C5BCF6">
        <w:t>autônoma</w:t>
      </w:r>
      <w:r w:rsidRPr="006F4788" w:rsidR="13948524">
        <w:t>, através da</w:t>
      </w:r>
      <w:r w:rsidRPr="006F4788">
        <w:t xml:space="preserve"> instalação de interruptores </w:t>
      </w:r>
      <w:r w:rsidRPr="006F4788" w:rsidR="25BFE40C">
        <w:t>inteligentes</w:t>
      </w:r>
      <w:r w:rsidRPr="006F4788" w:rsidR="4DC68420">
        <w:t xml:space="preserve"> e</w:t>
      </w:r>
      <w:r w:rsidRPr="006F4788" w:rsidR="25BFE40C">
        <w:t xml:space="preserve"> </w:t>
      </w:r>
      <w:r w:rsidRPr="006F4788" w:rsidR="7355C066">
        <w:t>assistente de voz</w:t>
      </w:r>
      <w:r w:rsidRPr="006F4788" w:rsidR="141B23CB">
        <w:t xml:space="preserve"> além do que já fora apresentado.</w:t>
      </w:r>
    </w:p>
    <w:p w:rsidRPr="00604F36" w:rsidR="00C11B15" w:rsidP="002F503F" w:rsidRDefault="00C11B15" w14:paraId="77D43154" w14:textId="77777777"/>
    <w:p w:rsidR="2ABF2858" w:rsidP="002F503F" w:rsidRDefault="003D437B" w14:paraId="6C3A4DF5" w14:textId="658C5EA1">
      <w:pPr>
        <w:pStyle w:val="Ttulo1"/>
      </w:pPr>
      <w:bookmarkStart w:name="_Toc383380605" w:id="3"/>
      <w:bookmarkStart w:name="_Toc83040135" w:id="4"/>
      <w:r w:rsidRPr="006F4788">
        <w:t>Objetivos SMART e critérios de sucesso do projeto</w:t>
      </w:r>
      <w:bookmarkEnd w:id="3"/>
      <w:bookmarkEnd w:id="4"/>
    </w:p>
    <w:p w:rsidRPr="00C11B15" w:rsidR="00C11B15" w:rsidP="002F503F" w:rsidRDefault="00C11B15" w14:paraId="551730F6" w14:textId="77777777"/>
    <w:p w:rsidR="2ABF2858" w:rsidP="002F503F" w:rsidRDefault="5BC8CE75" w14:paraId="086B4BC1" w14:textId="75BE2B79">
      <w:pPr>
        <w:pStyle w:val="Ttulo2"/>
      </w:pPr>
      <w:bookmarkStart w:name="_Toc83040136" w:id="5"/>
      <w:r w:rsidRPr="00C11B15">
        <w:t>Objetivo 01: Conforto</w:t>
      </w:r>
      <w:bookmarkEnd w:id="5"/>
    </w:p>
    <w:p w:rsidRPr="00C11B15" w:rsidR="00C11B15" w:rsidP="002F503F" w:rsidRDefault="00C11B15" w14:paraId="1B96C68F" w14:textId="77777777"/>
    <w:p w:rsidRPr="006F4788" w:rsidR="2ABF2858" w:rsidP="002F503F" w:rsidRDefault="5BC8CE75" w14:paraId="30BC72ED" w14:textId="7C3155D9">
      <w:r w:rsidRPr="006F4788">
        <w:rPr>
          <w:b/>
          <w:bCs/>
        </w:rPr>
        <w:t xml:space="preserve">S - </w:t>
      </w:r>
      <w:r w:rsidRPr="006F4788">
        <w:t>Instalação de um sistema térmico, iluminação, sonoro, controle de janelas, e fazer os sistemas interagirem com a assistente</w:t>
      </w:r>
      <w:r w:rsidR="008E7F3A">
        <w:t xml:space="preserve"> de</w:t>
      </w:r>
      <w:r w:rsidRPr="006F4788">
        <w:t xml:space="preserve"> voz da </w:t>
      </w:r>
      <w:proofErr w:type="spellStart"/>
      <w:r w:rsidRPr="006F4788">
        <w:t>Amazon</w:t>
      </w:r>
      <w:proofErr w:type="spellEnd"/>
      <w:r w:rsidRPr="006F4788">
        <w:t xml:space="preserve"> (</w:t>
      </w:r>
      <w:proofErr w:type="spellStart"/>
      <w:r w:rsidRPr="006F4788">
        <w:t>Alexa</w:t>
      </w:r>
      <w:proofErr w:type="spellEnd"/>
      <w:r w:rsidRPr="006F4788">
        <w:t>), com o objetivo de possibilitar o controle desses sistemas por voz, remoto e automático.</w:t>
      </w:r>
    </w:p>
    <w:p w:rsidRPr="006F4788" w:rsidR="5BC8CE75" w:rsidP="002F503F" w:rsidRDefault="5BC8CE75" w14:paraId="7A7EC165" w14:textId="546B3DA3">
      <w:r w:rsidRPr="006F4788">
        <w:rPr>
          <w:b/>
          <w:bCs/>
        </w:rPr>
        <w:t>M</w:t>
      </w:r>
      <w:r w:rsidRPr="006F4788" w:rsidR="787CDFDC">
        <w:t xml:space="preserve"> </w:t>
      </w:r>
      <w:r w:rsidRPr="006F4788">
        <w:t>-</w:t>
      </w:r>
      <w:r w:rsidRPr="006F4788" w:rsidR="1BEBCC72">
        <w:t xml:space="preserve"> </w:t>
      </w:r>
      <w:r w:rsidRPr="006F4788">
        <w:t xml:space="preserve">Fazer a instalação de 8 interruptores inteligentes, 8 lâmpadas Led, 8 </w:t>
      </w:r>
      <w:proofErr w:type="spellStart"/>
      <w:r w:rsidRPr="006F4788">
        <w:t>Alexas</w:t>
      </w:r>
      <w:proofErr w:type="spellEnd"/>
      <w:r w:rsidRPr="006F4788">
        <w:t>, 2 ventiladores com acionamento remoto, 1 fechadura automática com interfone, 3 cortinas automatizadas e uma fita Led controlada por voz.</w:t>
      </w:r>
    </w:p>
    <w:p w:rsidRPr="006F4788" w:rsidR="2ABF2858" w:rsidP="002F503F" w:rsidRDefault="5BC8CE75" w14:paraId="559A2C09" w14:textId="31286BDC">
      <w:r w:rsidRPr="006F4788">
        <w:rPr>
          <w:b/>
          <w:bCs/>
        </w:rPr>
        <w:t>A -</w:t>
      </w:r>
      <w:r w:rsidRPr="006F4788">
        <w:t xml:space="preserve"> Técnicos de configuração dos equipamentos: Nilton Guerra</w:t>
      </w:r>
    </w:p>
    <w:p w:rsidRPr="006F4788" w:rsidR="2ABF2858" w:rsidP="002F503F" w:rsidRDefault="5BC8CE75" w14:paraId="23ED8006" w14:textId="76BEA1FF">
      <w:r w:rsidRPr="006F4788">
        <w:rPr>
          <w:b/>
          <w:bCs/>
        </w:rPr>
        <w:t>R -</w:t>
      </w:r>
      <w:r w:rsidRPr="006F4788">
        <w:t xml:space="preserve"> Instalar dispositivos físicos (interruptores e tomadas) e acionamentos via dispositivos móveis (</w:t>
      </w:r>
      <w:proofErr w:type="spellStart"/>
      <w:r w:rsidR="00C11B15">
        <w:t>A</w:t>
      </w:r>
      <w:r w:rsidRPr="006F4788">
        <w:t>lexa</w:t>
      </w:r>
      <w:proofErr w:type="spellEnd"/>
      <w:r w:rsidRPr="006F4788">
        <w:t xml:space="preserve"> e celular) para conforto e praticidade do cliente.</w:t>
      </w:r>
    </w:p>
    <w:p w:rsidRPr="006F4788" w:rsidR="5BC8CE75" w:rsidP="002F503F" w:rsidRDefault="5BC8CE75" w14:paraId="60E3720E" w14:textId="68CC9934">
      <w:r w:rsidRPr="006F4788">
        <w:rPr>
          <w:b/>
          <w:bCs/>
        </w:rPr>
        <w:t xml:space="preserve">T - </w:t>
      </w:r>
      <w:r w:rsidRPr="006F4788">
        <w:t>Previsão de Início em: 15/</w:t>
      </w:r>
      <w:r w:rsidRPr="006F4788" w:rsidR="069D04CF">
        <w:t>0</w:t>
      </w:r>
      <w:r w:rsidRPr="006F4788">
        <w:t>9/2021 e Término em: 15/10/2021</w:t>
      </w:r>
    </w:p>
    <w:p w:rsidRPr="006F4788" w:rsidR="2ABF2858" w:rsidP="002F503F" w:rsidRDefault="2ABF2858" w14:paraId="61687E90" w14:textId="21E0C17F"/>
    <w:p w:rsidRPr="006F4788" w:rsidR="2ABF2858" w:rsidP="002F503F" w:rsidRDefault="2ABF2858" w14:paraId="1966F700" w14:textId="33681E0D"/>
    <w:p w:rsidRPr="006F4788" w:rsidR="5BC8CE75" w:rsidP="002F503F" w:rsidRDefault="5BC8CE75" w14:paraId="463AE0A9" w14:textId="15B4186D">
      <w:pPr>
        <w:pStyle w:val="Ttulo2"/>
      </w:pPr>
      <w:bookmarkStart w:name="_Toc83040137" w:id="6"/>
      <w:r w:rsidRPr="006F4788">
        <w:t>Objetivo 02: Segurança</w:t>
      </w:r>
      <w:bookmarkEnd w:id="6"/>
    </w:p>
    <w:p w:rsidRPr="006F4788" w:rsidR="2ABF2858" w:rsidP="002F503F" w:rsidRDefault="2ABF2858" w14:paraId="48732D12" w14:textId="2FDFF7F8"/>
    <w:p w:rsidRPr="006F4788" w:rsidR="2ABF2858" w:rsidP="002F503F" w:rsidRDefault="5BC8CE75" w14:paraId="190DF28A" w14:textId="0A59B3FE">
      <w:r w:rsidRPr="006F4788">
        <w:rPr>
          <w:b/>
          <w:bCs/>
        </w:rPr>
        <w:t xml:space="preserve">S - </w:t>
      </w:r>
      <w:r w:rsidRPr="006F4788">
        <w:t>Instalação de um sistema de CFTV com câmeras, e um alarme de incêndio com pontos de fumaça, além de uma fechadura eletrônica.</w:t>
      </w:r>
    </w:p>
    <w:p w:rsidRPr="006F4788" w:rsidR="2ABF2858" w:rsidP="002F503F" w:rsidRDefault="5BC8CE75" w14:paraId="3C7E2249" w14:textId="2E5AD098">
      <w:r w:rsidRPr="006F4788">
        <w:rPr>
          <w:b/>
          <w:bCs/>
        </w:rPr>
        <w:t xml:space="preserve">M - </w:t>
      </w:r>
      <w:r w:rsidRPr="006F4788">
        <w:t>Realizar a Instalação de câmeras disponíveis no SENAI no sistema de CFTV e de todos os sensores de fumaças no sistema de incêndio, além de uma fechadura eletrônica e um interfone.</w:t>
      </w:r>
    </w:p>
    <w:p w:rsidRPr="006F4788" w:rsidR="2ABF2858" w:rsidP="002F503F" w:rsidRDefault="5BC8CE75" w14:paraId="52C237D7" w14:textId="6D012F55">
      <w:r w:rsidRPr="006F4788">
        <w:rPr>
          <w:b/>
          <w:bCs/>
        </w:rPr>
        <w:t>A -</w:t>
      </w:r>
      <w:r w:rsidRPr="006F4788">
        <w:t xml:space="preserve"> Técnicos de instalação e configuração dos equipamentos: Cosme Alves e Damião Alves.</w:t>
      </w:r>
    </w:p>
    <w:p w:rsidRPr="006F4788" w:rsidR="2ABF2858" w:rsidP="002F503F" w:rsidRDefault="5BC8CE75" w14:paraId="01AC8677" w14:textId="6181C118">
      <w:r w:rsidRPr="006F4788">
        <w:rPr>
          <w:b/>
          <w:bCs/>
        </w:rPr>
        <w:t xml:space="preserve">R - </w:t>
      </w:r>
      <w:r w:rsidRPr="006F4788">
        <w:t>Fazer a instalação do sistema CFTV e do sistema de incêndio.</w:t>
      </w:r>
    </w:p>
    <w:p w:rsidRPr="006F4788" w:rsidR="5BC8CE75" w:rsidP="002F503F" w:rsidRDefault="5BC8CE75" w14:paraId="3BC70D82" w14:textId="7CE457DE">
      <w:r w:rsidRPr="006F4788">
        <w:rPr>
          <w:b/>
          <w:bCs/>
        </w:rPr>
        <w:t xml:space="preserve">T - </w:t>
      </w:r>
      <w:r w:rsidRPr="006F4788">
        <w:t>Previsão de Início em: 15/</w:t>
      </w:r>
      <w:r w:rsidRPr="006F4788" w:rsidR="21D6F69E">
        <w:t>0</w:t>
      </w:r>
      <w:r w:rsidRPr="006F4788">
        <w:t>9/2021 e Término em:  30/</w:t>
      </w:r>
      <w:r w:rsidRPr="006F4788" w:rsidR="0EC8C680">
        <w:t>0</w:t>
      </w:r>
      <w:r w:rsidRPr="006F4788">
        <w:t>9/2021.</w:t>
      </w:r>
    </w:p>
    <w:p w:rsidRPr="006F4788" w:rsidR="2ABF2858" w:rsidP="002F503F" w:rsidRDefault="2ABF2858" w14:paraId="2448C41B" w14:textId="7EF9937A"/>
    <w:p w:rsidRPr="006F4788" w:rsidR="5BC8CE75" w:rsidP="002F503F" w:rsidRDefault="5BC8CE75" w14:paraId="360F6445" w14:textId="25D03732">
      <w:pPr>
        <w:pStyle w:val="Ttulo2"/>
      </w:pPr>
      <w:bookmarkStart w:name="_Toc83040138" w:id="7"/>
      <w:r w:rsidRPr="006F4788">
        <w:t>Objetivo 03: Praticidade</w:t>
      </w:r>
      <w:bookmarkEnd w:id="7"/>
    </w:p>
    <w:p w:rsidRPr="006F4788" w:rsidR="2ABF2858" w:rsidP="002F503F" w:rsidRDefault="2ABF2858" w14:paraId="0EFDE240" w14:textId="5BB0E789"/>
    <w:p w:rsidRPr="006F4788" w:rsidR="5BC8CE75" w:rsidP="002F503F" w:rsidRDefault="5BC8CE75" w14:paraId="5F92E4E3" w14:textId="4B058E58">
      <w:r w:rsidRPr="006F4788">
        <w:rPr>
          <w:b/>
          <w:bCs/>
        </w:rPr>
        <w:lastRenderedPageBreak/>
        <w:t>S -</w:t>
      </w:r>
      <w:r w:rsidRPr="006F4788">
        <w:t xml:space="preserve"> O sistema permitir realizar os acionamentos de forma física através de interruptores, é também da forma convencional, mas também por aplicativo </w:t>
      </w:r>
      <w:r w:rsidRPr="006F4788" w:rsidR="00C11B15">
        <w:t>para</w:t>
      </w:r>
      <w:r w:rsidRPr="006F4788">
        <w:t xml:space="preserve"> smartphone ou comando de voz.</w:t>
      </w:r>
    </w:p>
    <w:p w:rsidRPr="006F4788" w:rsidR="5BC8CE75" w:rsidP="002F503F" w:rsidRDefault="5BC8CE75" w14:paraId="37D1F980" w14:textId="0640D957">
      <w:r w:rsidRPr="006F4788">
        <w:rPr>
          <w:b/>
          <w:bCs/>
        </w:rPr>
        <w:t>M -</w:t>
      </w:r>
      <w:r w:rsidRPr="006F4788">
        <w:t xml:space="preserve"> Fazer a comunicação sistema de iluminação, </w:t>
      </w:r>
      <w:r w:rsidRPr="006F4788" w:rsidR="00C11B15">
        <w:t>CFTV</w:t>
      </w:r>
      <w:r w:rsidR="00C11B15">
        <w:t>,</w:t>
      </w:r>
      <w:r w:rsidRPr="006F4788" w:rsidR="00C11B15">
        <w:t xml:space="preserve"> Alarme</w:t>
      </w:r>
      <w:r w:rsidR="00C11B15">
        <w:t xml:space="preserve"> de incêndio</w:t>
      </w:r>
      <w:r w:rsidRPr="006F4788" w:rsidR="00C11B15">
        <w:t xml:space="preserve"> e </w:t>
      </w:r>
      <w:r w:rsidR="00C11B15">
        <w:t xml:space="preserve">monitor de </w:t>
      </w:r>
      <w:r w:rsidRPr="006F4788" w:rsidR="00C11B15">
        <w:t>consumo energia</w:t>
      </w:r>
      <w:r w:rsidRPr="006F4788">
        <w:t>.</w:t>
      </w:r>
    </w:p>
    <w:p w:rsidRPr="006F4788" w:rsidR="5BC8CE75" w:rsidP="002F503F" w:rsidRDefault="5BC8CE75" w14:paraId="1A6C67D8" w14:textId="6899FEE7">
      <w:r w:rsidRPr="006F4788">
        <w:rPr>
          <w:b/>
          <w:bCs/>
        </w:rPr>
        <w:t>A -</w:t>
      </w:r>
      <w:r w:rsidRPr="006F4788">
        <w:t xml:space="preserve"> Técnicos de instalação e configuração: João e Nilton.</w:t>
      </w:r>
    </w:p>
    <w:p w:rsidRPr="006F4788" w:rsidR="5BC8CE75" w:rsidP="002F503F" w:rsidRDefault="5BC8CE75" w14:paraId="3795CF5A" w14:textId="157F70D9">
      <w:r w:rsidRPr="006F4788">
        <w:rPr>
          <w:b/>
          <w:bCs/>
        </w:rPr>
        <w:t xml:space="preserve">R - </w:t>
      </w:r>
      <w:r w:rsidRPr="006F4788">
        <w:t xml:space="preserve">Fazer a comunicação de alguns elementos do sistema com smartphone e </w:t>
      </w:r>
      <w:proofErr w:type="spellStart"/>
      <w:r w:rsidRPr="006F4788">
        <w:t>alexa</w:t>
      </w:r>
      <w:proofErr w:type="spellEnd"/>
      <w:r w:rsidRPr="006F4788">
        <w:t>.</w:t>
      </w:r>
    </w:p>
    <w:p w:rsidRPr="006F4788" w:rsidR="00C11B15" w:rsidP="002F503F" w:rsidRDefault="5BC8CE75" w14:paraId="180FE3B8" w14:textId="349FD3B9">
      <w:r w:rsidRPr="006F4788">
        <w:rPr>
          <w:b/>
          <w:bCs/>
        </w:rPr>
        <w:t xml:space="preserve">T - </w:t>
      </w:r>
      <w:r w:rsidRPr="006F4788">
        <w:t>Previsão de Início em: 01/09/2021 e Término em: 10/09/2021</w:t>
      </w:r>
      <w:r w:rsidR="00C11B15">
        <w:t>.</w:t>
      </w:r>
    </w:p>
    <w:p w:rsidRPr="006F4788" w:rsidR="2ABF2858" w:rsidP="002F503F" w:rsidRDefault="2ABF2858" w14:paraId="1DCA04D2" w14:textId="03DBC5C4"/>
    <w:p w:rsidRPr="00C11B15" w:rsidR="5BC8CE75" w:rsidP="002F503F" w:rsidRDefault="5BC8CE75" w14:paraId="3E6C8797" w14:textId="140278CF">
      <w:pPr>
        <w:pStyle w:val="Ttulo2"/>
      </w:pPr>
      <w:bookmarkStart w:name="_Toc83040139" w:id="8"/>
      <w:r w:rsidRPr="00C11B15">
        <w:t>Objetivo 04: Integração de diversos controles em uma interface intuitiva em dispositivos moveis.</w:t>
      </w:r>
      <w:bookmarkEnd w:id="8"/>
    </w:p>
    <w:p w:rsidRPr="006F4788" w:rsidR="2ABF2858" w:rsidP="002F503F" w:rsidRDefault="2ABF2858" w14:paraId="0A7D53B1" w14:textId="0527F116"/>
    <w:p w:rsidRPr="006F4788" w:rsidR="2ABF2858" w:rsidP="002F503F" w:rsidRDefault="48615988" w14:paraId="63198D88" w14:textId="728A3DCA">
      <w:r w:rsidRPr="006F4788">
        <w:rPr>
          <w:b/>
          <w:bCs/>
        </w:rPr>
        <w:t>S</w:t>
      </w:r>
      <w:r w:rsidRPr="006F4788" w:rsidR="5BC8CE75">
        <w:rPr>
          <w:b/>
          <w:bCs/>
        </w:rPr>
        <w:t xml:space="preserve"> -</w:t>
      </w:r>
      <w:r w:rsidRPr="006F4788" w:rsidR="5BC8CE75">
        <w:t xml:space="preserve"> Fazer a comunicação dos dispositivos elétricos com </w:t>
      </w:r>
      <w:proofErr w:type="gramStart"/>
      <w:r w:rsidRPr="006F4788" w:rsidR="5BC8CE75">
        <w:t xml:space="preserve">a  </w:t>
      </w:r>
      <w:proofErr w:type="spellStart"/>
      <w:r w:rsidRPr="006F4788" w:rsidR="5BC8CE75">
        <w:t>Alexa</w:t>
      </w:r>
      <w:proofErr w:type="spellEnd"/>
      <w:proofErr w:type="gramEnd"/>
      <w:r w:rsidRPr="006F4788" w:rsidR="5BC8CE75">
        <w:t>.</w:t>
      </w:r>
    </w:p>
    <w:p w:rsidRPr="006F4788" w:rsidR="2ABF2858" w:rsidP="002F503F" w:rsidRDefault="5BC8CE75" w14:paraId="20A99084" w14:textId="3C716991">
      <w:r w:rsidRPr="006F4788">
        <w:rPr>
          <w:b/>
          <w:bCs/>
        </w:rPr>
        <w:t>M -</w:t>
      </w:r>
      <w:r w:rsidRPr="006F4788">
        <w:t xml:space="preserve"> Fazer a comunicação do sistema de iluminação, sonoro, controle de janelas e térmico com a </w:t>
      </w:r>
      <w:proofErr w:type="spellStart"/>
      <w:r w:rsidRPr="006F4788">
        <w:t>Alexa</w:t>
      </w:r>
      <w:proofErr w:type="spellEnd"/>
      <w:r w:rsidRPr="006F4788">
        <w:t xml:space="preserve"> em todos os cômodos da casa.</w:t>
      </w:r>
    </w:p>
    <w:p w:rsidRPr="006F4788" w:rsidR="5BC8CE75" w:rsidP="002F503F" w:rsidRDefault="5BC8CE75" w14:paraId="1886824B" w14:textId="3F1F5EF3">
      <w:r w:rsidRPr="006F4788">
        <w:rPr>
          <w:b/>
          <w:bCs/>
        </w:rPr>
        <w:t xml:space="preserve">A - </w:t>
      </w:r>
      <w:r w:rsidRPr="006F4788">
        <w:t>Técnicos de configuração dos equipamentos: Nilton Guerra.</w:t>
      </w:r>
    </w:p>
    <w:p w:rsidRPr="006F4788" w:rsidR="2ABF2858" w:rsidP="002F503F" w:rsidRDefault="2ABF2858" w14:paraId="5D34B6BA" w14:textId="722F9D37"/>
    <w:p w:rsidRPr="006F4788" w:rsidR="2ABF2858" w:rsidP="002F503F" w:rsidRDefault="5BC8CE75" w14:paraId="012EEED8" w14:textId="65EBAAD4">
      <w:r w:rsidRPr="006F4788">
        <w:rPr>
          <w:b/>
          <w:bCs/>
        </w:rPr>
        <w:t xml:space="preserve">R - </w:t>
      </w:r>
      <w:r w:rsidRPr="006F4788">
        <w:t>Fazer a comunicação dos sistemas de iluminação e sonoro de todos os 8 cômodos da casa.</w:t>
      </w:r>
    </w:p>
    <w:p w:rsidRPr="006F4788" w:rsidR="2ABF2858" w:rsidP="002F503F" w:rsidRDefault="5BC8CE75" w14:paraId="79362AA9" w14:textId="737296F1">
      <w:r w:rsidRPr="006F4788">
        <w:rPr>
          <w:b/>
          <w:bCs/>
        </w:rPr>
        <w:t xml:space="preserve">T - </w:t>
      </w:r>
      <w:r w:rsidRPr="006F4788">
        <w:t>Previsão de início em: 1/10/2021 e término em:  15/10/2021</w:t>
      </w:r>
      <w:r w:rsidR="00C11B15">
        <w:t>.</w:t>
      </w:r>
    </w:p>
    <w:p w:rsidRPr="006F4788" w:rsidR="2ABF2858" w:rsidP="002F503F" w:rsidRDefault="2ABF2858" w14:paraId="3AFFF3C1" w14:textId="2D6B1571"/>
    <w:p w:rsidRPr="00C11B15" w:rsidR="5BC8CE75" w:rsidP="002F503F" w:rsidRDefault="5BC8CE75" w14:paraId="5CC5584E" w14:textId="097834F9">
      <w:pPr>
        <w:pStyle w:val="Ttulo2"/>
      </w:pPr>
      <w:bookmarkStart w:name="_Toc83040140" w:id="9"/>
      <w:r w:rsidRPr="00C11B15">
        <w:t>Objetivo 05: Sistema de monitoramento de consumo de energia.</w:t>
      </w:r>
      <w:bookmarkEnd w:id="9"/>
    </w:p>
    <w:p w:rsidRPr="006F4788" w:rsidR="2ABF2858" w:rsidP="002F503F" w:rsidRDefault="2ABF2858" w14:paraId="17257DCC" w14:textId="6F416DAF"/>
    <w:p w:rsidRPr="00C11B15" w:rsidR="2ABF2858" w:rsidP="002F503F" w:rsidRDefault="5BC8CE75" w14:paraId="21D4ADAC" w14:textId="0E159370">
      <w:pPr>
        <w:rPr>
          <w:b/>
          <w:bCs/>
        </w:rPr>
      </w:pPr>
      <w:r w:rsidRPr="006F4788">
        <w:rPr>
          <w:b/>
          <w:bCs/>
        </w:rPr>
        <w:t xml:space="preserve">S </w:t>
      </w:r>
      <w:r w:rsidR="00604F36">
        <w:rPr>
          <w:b/>
          <w:bCs/>
        </w:rPr>
        <w:t>–</w:t>
      </w:r>
      <w:r w:rsidRPr="006F4788">
        <w:rPr>
          <w:b/>
          <w:bCs/>
        </w:rPr>
        <w:t xml:space="preserve"> </w:t>
      </w:r>
      <w:r w:rsidRPr="00604F36">
        <w:t>Fazer</w:t>
      </w:r>
      <w:r w:rsidRPr="006F4788">
        <w:t xml:space="preserve"> a instalação de um relógio de monitoramento de consumo de energia com objetivo de fazer um acompanhamento do consumo diário da instalação, com a intenção de localizar possíveis e suprimir possíveis gastos desnecessários.</w:t>
      </w:r>
    </w:p>
    <w:p w:rsidRPr="00C11B15" w:rsidR="00C11B15" w:rsidP="002F503F" w:rsidRDefault="5BC8CE75" w14:paraId="32958F93" w14:textId="6CC5FB23">
      <w:r w:rsidRPr="006F4788">
        <w:rPr>
          <w:b/>
          <w:bCs/>
        </w:rPr>
        <w:t xml:space="preserve">M - </w:t>
      </w:r>
      <w:r w:rsidRPr="006F4788">
        <w:t>Realizar a instalação de um relógio de monitoramento de consumo de energia em 1 semana.</w:t>
      </w:r>
    </w:p>
    <w:p w:rsidRPr="00C11B15" w:rsidR="00C11B15" w:rsidP="002F503F" w:rsidRDefault="5BC8CE75" w14:paraId="3E894472" w14:textId="02406A8D">
      <w:r w:rsidRPr="006F4788">
        <w:rPr>
          <w:b/>
          <w:bCs/>
        </w:rPr>
        <w:t xml:space="preserve">A - </w:t>
      </w:r>
      <w:r w:rsidRPr="006F4788">
        <w:t>Técnicos de configuração dos equipamentos: João e Leandro.</w:t>
      </w:r>
    </w:p>
    <w:p w:rsidRPr="00C11B15" w:rsidR="00C11B15" w:rsidP="002F503F" w:rsidRDefault="5BC8CE75" w14:paraId="2CEB96A3" w14:textId="7C444802">
      <w:r w:rsidRPr="006F4788">
        <w:rPr>
          <w:b/>
          <w:bCs/>
        </w:rPr>
        <w:t xml:space="preserve">R - </w:t>
      </w:r>
      <w:r w:rsidRPr="006F4788">
        <w:t>Fazer a instalação de um relógio de monitoramento de consumo de energia respeitando todas as normas estipuladas pela Enel em um tempo em 2 semanas.</w:t>
      </w:r>
    </w:p>
    <w:p w:rsidR="2ABF2858" w:rsidP="002F503F" w:rsidRDefault="5BC8CE75" w14:paraId="6691E5A6" w14:textId="0FE35E2A">
      <w:r w:rsidRPr="006F4788">
        <w:rPr>
          <w:b/>
          <w:bCs/>
        </w:rPr>
        <w:t>T -</w:t>
      </w:r>
      <w:r w:rsidRPr="006F4788">
        <w:t xml:space="preserve"> Previsão de início em: 1/9/2021 e término em: 14/9/2021.</w:t>
      </w:r>
    </w:p>
    <w:p w:rsidR="009C7D7A" w:rsidP="002F503F" w:rsidRDefault="009C7D7A" w14:paraId="20A03E10" w14:textId="77777777"/>
    <w:p w:rsidRPr="00C11B15" w:rsidR="2ABF2858" w:rsidP="002F503F" w:rsidRDefault="5BC8CE75" w14:paraId="4C7D419E" w14:textId="18626F3B">
      <w:pPr>
        <w:pStyle w:val="Ttulo2"/>
      </w:pPr>
      <w:bookmarkStart w:name="_Toc83040141" w:id="10"/>
      <w:r w:rsidRPr="009C7D7A">
        <w:lastRenderedPageBreak/>
        <w:t>Objetivo</w:t>
      </w:r>
      <w:r w:rsidRPr="00C11B15">
        <w:t xml:space="preserve"> 06: Preço acessível</w:t>
      </w:r>
      <w:bookmarkEnd w:id="10"/>
    </w:p>
    <w:p w:rsidRPr="00C11B15" w:rsidR="00C11B15" w:rsidP="002F503F" w:rsidRDefault="00C11B15" w14:paraId="1351FA63" w14:textId="77777777"/>
    <w:p w:rsidRPr="00C11B15" w:rsidR="00C11B15" w:rsidP="002F503F" w:rsidRDefault="5BC8CE75" w14:paraId="174C9F6C" w14:textId="3D28387F">
      <w:r w:rsidRPr="006F4788">
        <w:rPr>
          <w:b/>
          <w:bCs/>
        </w:rPr>
        <w:t xml:space="preserve">S - </w:t>
      </w:r>
      <w:r w:rsidRPr="006F4788">
        <w:t>Fazer um orçamento em diversas lojas físicas e digitais sobre o preço dos equipamentos e a compra em atacado.</w:t>
      </w:r>
    </w:p>
    <w:p w:rsidR="00C11B15" w:rsidP="002F503F" w:rsidRDefault="5BC8CE75" w14:paraId="3CF7AA7B" w14:textId="04540BA7">
      <w:pPr>
        <w:rPr>
          <w:b/>
          <w:bCs/>
        </w:rPr>
      </w:pPr>
      <w:r w:rsidRPr="006F4788">
        <w:rPr>
          <w:b/>
          <w:bCs/>
        </w:rPr>
        <w:t>M</w:t>
      </w:r>
      <w:r w:rsidRPr="006F4788" w:rsidR="14FF2993">
        <w:rPr>
          <w:b/>
          <w:bCs/>
        </w:rPr>
        <w:t xml:space="preserve"> </w:t>
      </w:r>
      <w:r w:rsidRPr="006F4788">
        <w:t>-</w:t>
      </w:r>
      <w:r w:rsidRPr="006F4788" w:rsidR="442EE579">
        <w:t xml:space="preserve"> </w:t>
      </w:r>
      <w:r w:rsidRPr="006F4788">
        <w:t>Fazer um orçamento tendo como referência loja do construtor, Leroy Merlin, Telhanorte e mercado livre. Fazendo busca em loja física ou online e simular o preço da automatização de uma casa, de um pequeno comercio e um condomínio tendo em vista um nível baixo, médio e alto de automatização.</w:t>
      </w:r>
    </w:p>
    <w:p w:rsidRPr="00C11B15" w:rsidR="00C11B15" w:rsidP="002F503F" w:rsidRDefault="5BC8CE75" w14:paraId="35AFF272" w14:textId="01F606A9">
      <w:r w:rsidRPr="006F4788">
        <w:rPr>
          <w:b/>
          <w:bCs/>
        </w:rPr>
        <w:t>A</w:t>
      </w:r>
      <w:r w:rsidRPr="006F4788" w:rsidR="3EBB49E1">
        <w:rPr>
          <w:b/>
          <w:bCs/>
        </w:rPr>
        <w:t xml:space="preserve"> </w:t>
      </w:r>
      <w:r w:rsidRPr="006F4788">
        <w:rPr>
          <w:b/>
          <w:bCs/>
        </w:rPr>
        <w:t xml:space="preserve">- </w:t>
      </w:r>
      <w:r w:rsidRPr="006F4788">
        <w:t>Técnicos de configuração dos equipamentos: Cosme e Damião</w:t>
      </w:r>
      <w:r w:rsidR="00C11B15">
        <w:t>.</w:t>
      </w:r>
    </w:p>
    <w:p w:rsidRPr="00C11B15" w:rsidR="00C11B15" w:rsidP="002F503F" w:rsidRDefault="5BC8CE75" w14:paraId="42FF949F" w14:textId="1D1D14C3">
      <w:r w:rsidRPr="006F4788">
        <w:rPr>
          <w:b/>
          <w:bCs/>
        </w:rPr>
        <w:t xml:space="preserve">R - </w:t>
      </w:r>
      <w:r w:rsidRPr="006F4788">
        <w:t>Fazer o orçamento que abranja no mínimo 7 lojas de equipamento, dentro e fora do Brasil e simular o preço da automatização de uma casa, de um pequeno comercio e um condomínio.</w:t>
      </w:r>
    </w:p>
    <w:p w:rsidRPr="006F4788" w:rsidR="5BC8CE75" w:rsidP="002F503F" w:rsidRDefault="5BC8CE75" w14:paraId="2C402733" w14:textId="566A31A6">
      <w:r w:rsidRPr="006F4788">
        <w:rPr>
          <w:b/>
          <w:bCs/>
        </w:rPr>
        <w:t xml:space="preserve">T - </w:t>
      </w:r>
      <w:r w:rsidRPr="006F4788">
        <w:t>Previsão de início em: 15/11/2021 e término em: 30/11/2021.</w:t>
      </w:r>
    </w:p>
    <w:p w:rsidR="009C7D7A" w:rsidP="002F503F" w:rsidRDefault="009C7D7A" w14:paraId="6FBBC8C2" w14:textId="77777777"/>
    <w:p w:rsidRPr="006F4788" w:rsidR="002A19BF" w:rsidP="002F503F" w:rsidRDefault="002A19BF" w14:paraId="227BF08E" w14:textId="6850C06B">
      <w:pPr>
        <w:pStyle w:val="Ttulo1"/>
      </w:pPr>
      <w:bookmarkStart w:name="_Toc383380606" w:id="11"/>
      <w:bookmarkStart w:name="_Toc83040142" w:id="12"/>
      <w:r w:rsidRPr="006F4788">
        <w:t>Escopo do Produto</w:t>
      </w:r>
      <w:bookmarkEnd w:id="11"/>
      <w:bookmarkEnd w:id="12"/>
    </w:p>
    <w:p w:rsidRPr="006F4788" w:rsidR="2ABF2858" w:rsidP="002F503F" w:rsidRDefault="2ABF2858" w14:paraId="1B9F6D1F" w14:textId="037423DA"/>
    <w:p w:rsidR="002A19BF" w:rsidP="002F503F" w:rsidRDefault="683DE441" w14:paraId="39419FBE" w14:textId="55F7FDA0">
      <w:r w:rsidRPr="006F4788">
        <w:t xml:space="preserve">O </w:t>
      </w:r>
      <w:r w:rsidR="008E7F3A">
        <w:t>este documento</w:t>
      </w:r>
      <w:r w:rsidRPr="006F4788">
        <w:t xml:space="preserve"> apresenta um projeto de automação para</w:t>
      </w:r>
      <w:r w:rsidR="008E7F3A">
        <w:t xml:space="preserve"> o consumidor</w:t>
      </w:r>
      <w:r w:rsidRPr="006F4788">
        <w:t xml:space="preserve">, </w:t>
      </w:r>
      <w:r w:rsidR="008E7F3A">
        <w:t>demonstrando</w:t>
      </w:r>
      <w:r w:rsidRPr="006F4788">
        <w:t xml:space="preserve"> três </w:t>
      </w:r>
      <w:r w:rsidR="008E7F3A">
        <w:t>níveis de automação, sendo</w:t>
      </w:r>
      <w:r w:rsidR="0064599D">
        <w:t xml:space="preserve">: </w:t>
      </w:r>
      <w:r w:rsidRPr="006F4788">
        <w:t xml:space="preserve">instalação convencional, </w:t>
      </w:r>
      <w:proofErr w:type="spellStart"/>
      <w:r w:rsidRPr="006F4788">
        <w:t>pré</w:t>
      </w:r>
      <w:proofErr w:type="spellEnd"/>
      <w:r w:rsidRPr="006F4788">
        <w:t>-automação e automação</w:t>
      </w:r>
      <w:r w:rsidR="0064599D">
        <w:t>; com o objetivo de apresentar</w:t>
      </w:r>
      <w:r w:rsidRPr="006F4788">
        <w:t xml:space="preserve"> o custo-benefício de cada um dos projetos.</w:t>
      </w:r>
    </w:p>
    <w:p w:rsidRPr="006F4788" w:rsidR="0064599D" w:rsidP="002F503F" w:rsidRDefault="0064599D" w14:paraId="25C9D278" w14:textId="77777777"/>
    <w:p w:rsidRPr="006F4788" w:rsidR="002A19BF" w:rsidP="002F503F" w:rsidRDefault="683DE441" w14:paraId="704B59C0" w14:textId="019E4C8E">
      <w:r w:rsidRPr="006F4788">
        <w:t xml:space="preserve">Para a execução do </w:t>
      </w:r>
      <w:r w:rsidR="0064599D">
        <w:t>projeto</w:t>
      </w:r>
      <w:r w:rsidRPr="006F4788">
        <w:t xml:space="preserve"> foram</w:t>
      </w:r>
      <w:r w:rsidR="0064599D">
        <w:t xml:space="preserve"> foi averiguado as seguintes etapas:</w:t>
      </w:r>
    </w:p>
    <w:p w:rsidRPr="006F4788" w:rsidR="002A19BF" w:rsidP="002F503F" w:rsidRDefault="002A19BF" w14:paraId="2EF02196" w14:textId="0AE68F07"/>
    <w:p w:rsidRPr="009C7D7A" w:rsidR="002A19BF" w:rsidP="002F503F" w:rsidRDefault="4659B21B" w14:paraId="79CA385D" w14:textId="33689D91">
      <w:pPr>
        <w:pStyle w:val="Ttulo2"/>
      </w:pPr>
      <w:bookmarkStart w:name="_Toc83040143" w:id="13"/>
      <w:r w:rsidRPr="009C7D7A">
        <w:t>Levantamento do projeto</w:t>
      </w:r>
      <w:r w:rsidRPr="009C7D7A" w:rsidR="1208B9FB">
        <w:t>:</w:t>
      </w:r>
      <w:bookmarkEnd w:id="13"/>
    </w:p>
    <w:p w:rsidRPr="002F503F" w:rsidR="002A19BF" w:rsidP="002F503F" w:rsidRDefault="1208B9FB" w14:paraId="1AF66847" w14:textId="7F9B955C">
      <w:r w:rsidRPr="002F503F">
        <w:t>Nesta etapa nós verificamos o que tínhamos de disponível</w:t>
      </w:r>
      <w:r w:rsidRPr="002F503F" w:rsidR="486889E6">
        <w:t xml:space="preserve"> no SENAI Vicente Amato</w:t>
      </w:r>
      <w:r w:rsidRPr="002F503F">
        <w:t xml:space="preserve"> para </w:t>
      </w:r>
      <w:r w:rsidRPr="002F503F" w:rsidR="47E457C4">
        <w:t>fazer a instalação de uma casa autônoma,</w:t>
      </w:r>
      <w:r w:rsidRPr="002F503F" w:rsidR="00A6D8B4">
        <w:t xml:space="preserve"> com o objetivo de prever o que estaria</w:t>
      </w:r>
      <w:r w:rsidRPr="002F503F" w:rsidR="0B7FD6CA">
        <w:t xml:space="preserve"> em nosso</w:t>
      </w:r>
      <w:r w:rsidRPr="002F503F" w:rsidR="00A6D8B4">
        <w:t xml:space="preserve"> </w:t>
      </w:r>
      <w:r w:rsidRPr="002F503F" w:rsidR="665FE1B0">
        <w:t>alcance</w:t>
      </w:r>
      <w:r w:rsidRPr="002F503F" w:rsidR="047C7D45">
        <w:t xml:space="preserve"> para</w:t>
      </w:r>
      <w:r w:rsidRPr="002F503F" w:rsidR="787D077E">
        <w:t xml:space="preserve"> a</w:t>
      </w:r>
      <w:r w:rsidRPr="002F503F" w:rsidR="047C7D45">
        <w:t xml:space="preserve"> </w:t>
      </w:r>
      <w:r w:rsidRPr="002F503F" w:rsidR="3E8622A8">
        <w:t>realização</w:t>
      </w:r>
      <w:r w:rsidRPr="002F503F" w:rsidR="047C7D45">
        <w:t xml:space="preserve"> no tempo </w:t>
      </w:r>
      <w:r w:rsidRPr="002F503F" w:rsidR="52D8E043">
        <w:t>disponível</w:t>
      </w:r>
      <w:r w:rsidRPr="002F503F" w:rsidR="709FFE7C">
        <w:t>.</w:t>
      </w:r>
    </w:p>
    <w:p w:rsidRPr="006F4788" w:rsidR="002A19BF" w:rsidP="002F503F" w:rsidRDefault="002A19BF" w14:paraId="420A3329" w14:textId="026FE82C"/>
    <w:p w:rsidRPr="009C7D7A" w:rsidR="002A19BF" w:rsidP="002F503F" w:rsidRDefault="709FFE7C" w14:paraId="2C69FB43" w14:textId="75E3F090">
      <w:pPr>
        <w:pStyle w:val="Ttulo2"/>
      </w:pPr>
      <w:bookmarkStart w:name="_Toc83040144" w:id="14"/>
      <w:r w:rsidRPr="009C7D7A">
        <w:t>Separação de tarefas e responsabilidades:</w:t>
      </w:r>
      <w:bookmarkEnd w:id="14"/>
    </w:p>
    <w:p w:rsidR="709FFE7C" w:rsidP="002F503F" w:rsidRDefault="709FFE7C" w14:paraId="325EDCB0" w14:textId="30EB93B1">
      <w:r w:rsidRPr="006F4788">
        <w:t xml:space="preserve">Nessa etapa usando da Análise SWOT e da matriz RACI, discutimos entre os membros </w:t>
      </w:r>
      <w:r w:rsidRPr="006F4788" w:rsidR="49D17DBA">
        <w:t>quais seriam as melhores tarefas para cada integrante</w:t>
      </w:r>
      <w:r w:rsidR="0064599D">
        <w:t>,</w:t>
      </w:r>
      <w:r w:rsidRPr="006F4788" w:rsidR="49D17DBA">
        <w:t xml:space="preserve"> levando em consideração as forças e </w:t>
      </w:r>
      <w:r w:rsidRPr="006F4788" w:rsidR="3954A2AE">
        <w:t>fraquezas</w:t>
      </w:r>
      <w:r w:rsidRPr="006F4788" w:rsidR="49D17DBA">
        <w:t xml:space="preserve"> de cada um.</w:t>
      </w:r>
    </w:p>
    <w:p w:rsidR="002F503F" w:rsidP="002F503F" w:rsidRDefault="002F503F" w14:paraId="09FC4638" w14:textId="084AD1E7"/>
    <w:p w:rsidR="0064599D" w:rsidP="002F503F" w:rsidRDefault="0064599D" w14:paraId="39634570" w14:textId="77777777"/>
    <w:p w:rsidR="002F503F" w:rsidP="002F503F" w:rsidRDefault="002F503F" w14:paraId="09265B4B" w14:textId="306BAE35">
      <w:pPr>
        <w:pStyle w:val="Ttulo2"/>
      </w:pPr>
      <w:bookmarkStart w:name="_Toc83040145" w:id="15"/>
      <w:r w:rsidRPr="006F4788">
        <w:lastRenderedPageBreak/>
        <w:t>Definição de metas</w:t>
      </w:r>
      <w:bookmarkEnd w:id="15"/>
      <w:r w:rsidR="0064599D">
        <w:t>:</w:t>
      </w:r>
      <w:r w:rsidRPr="006F4788">
        <w:t xml:space="preserve"> </w:t>
      </w:r>
    </w:p>
    <w:p w:rsidRPr="006F4788" w:rsidR="002F503F" w:rsidP="002F503F" w:rsidRDefault="002F503F" w14:paraId="1F88F17D" w14:textId="2053B1F0">
      <w:r w:rsidRPr="006F4788">
        <w:t>Consultamos os integrantes do grupo para verificar a afinidade de cada integrante com as etapas do projeto a serem executadas, e assim, estabelecendo-se as metas verificando a disponibilidade para a execução e inicialização das tarefas</w:t>
      </w:r>
      <w:r w:rsidR="0064599D">
        <w:t>.</w:t>
      </w:r>
    </w:p>
    <w:p w:rsidRPr="006F4788" w:rsidR="002F503F" w:rsidP="002F503F" w:rsidRDefault="002F503F" w14:paraId="63A50673" w14:textId="77777777">
      <w:pPr>
        <w:pStyle w:val="Ttulo2"/>
      </w:pPr>
    </w:p>
    <w:p w:rsidR="002F503F" w:rsidP="002F503F" w:rsidRDefault="002F503F" w14:paraId="7A7A3BAF" w14:textId="03B4CB48">
      <w:pPr>
        <w:pStyle w:val="Ttulo2"/>
      </w:pPr>
      <w:bookmarkStart w:name="_Toc83040146" w:id="16"/>
      <w:r w:rsidRPr="006F4788">
        <w:t>Pesquisa</w:t>
      </w:r>
      <w:r>
        <w:t>:</w:t>
      </w:r>
      <w:bookmarkEnd w:id="16"/>
      <w:r w:rsidRPr="006F4788">
        <w:t xml:space="preserve"> </w:t>
      </w:r>
    </w:p>
    <w:p w:rsidRPr="006F4788" w:rsidR="002F503F" w:rsidP="0064599D" w:rsidRDefault="002F503F" w14:paraId="3E50ABA0" w14:textId="1CE3C53F">
      <w:r w:rsidRPr="006F4788">
        <w:t xml:space="preserve"> Realizaremos a pesquisa de manuais, diagramas, documentação, e integração de sistemas para a execução do projeto</w:t>
      </w:r>
    </w:p>
    <w:p w:rsidRPr="006F4788" w:rsidR="2ABF2858" w:rsidP="0064599D" w:rsidRDefault="2ABF2858" w14:paraId="6B1129EF" w14:textId="7104D056">
      <w:pPr>
        <w:ind w:firstLine="0"/>
      </w:pPr>
    </w:p>
    <w:p w:rsidRPr="006F4788" w:rsidR="49D17DBA" w:rsidP="002F503F" w:rsidRDefault="49D17DBA" w14:paraId="1110F463" w14:textId="73BA4D17">
      <w:pPr>
        <w:pStyle w:val="Ttulo2"/>
        <w:rPr>
          <w:rFonts w:eastAsia="Calibri"/>
        </w:rPr>
      </w:pPr>
      <w:bookmarkStart w:name="_Toc83040147" w:id="17"/>
      <w:r w:rsidRPr="006F4788">
        <w:t>Custos:</w:t>
      </w:r>
      <w:bookmarkEnd w:id="17"/>
    </w:p>
    <w:p w:rsidR="2ABF2858" w:rsidP="002F503F" w:rsidRDefault="1DCAC232" w14:paraId="63DA3632" w14:textId="0F2C5080">
      <w:r w:rsidRPr="006F4788">
        <w:t xml:space="preserve">Neste momento do projeto </w:t>
      </w:r>
      <w:r w:rsidR="0064599D">
        <w:t>defini</w:t>
      </w:r>
      <w:r w:rsidRPr="006F4788">
        <w:t xml:space="preserve">mos </w:t>
      </w:r>
      <w:r w:rsidRPr="006F4788" w:rsidR="41F9949A">
        <w:t>um integrante</w:t>
      </w:r>
      <w:r w:rsidRPr="006F4788">
        <w:t xml:space="preserve"> do grupo</w:t>
      </w:r>
      <w:r w:rsidRPr="006F4788" w:rsidR="32D34772">
        <w:t xml:space="preserve"> que ficou </w:t>
      </w:r>
      <w:r w:rsidRPr="006F4788" w:rsidR="07F735CE">
        <w:t>responsável</w:t>
      </w:r>
      <w:r w:rsidRPr="006F4788" w:rsidR="32D34772">
        <w:t xml:space="preserve"> por</w:t>
      </w:r>
      <w:r w:rsidRPr="006F4788" w:rsidR="4F1D847A">
        <w:t xml:space="preserve"> fazer o levantamento dos gastos através de planilhas </w:t>
      </w:r>
      <w:r w:rsidRPr="006F4788" w:rsidR="0C5E1AA1">
        <w:t>contendo os equipamentos utilizados, salário/hora de todos os integrantes, considerando as ta</w:t>
      </w:r>
      <w:r w:rsidRPr="006F4788" w:rsidR="7E601E43">
        <w:t>rifas e cargas tributárias em nosso país.</w:t>
      </w:r>
    </w:p>
    <w:p w:rsidRPr="006F4788" w:rsidR="009C7D7A" w:rsidP="002F503F" w:rsidRDefault="009C7D7A" w14:paraId="4B18794A" w14:textId="77777777"/>
    <w:p w:rsidRPr="006F4788" w:rsidR="30BC08CF" w:rsidP="002F503F" w:rsidRDefault="30BC08CF" w14:paraId="614BF2BB" w14:textId="6C453137">
      <w:pPr>
        <w:pStyle w:val="Ttulo2"/>
      </w:pPr>
      <w:bookmarkStart w:name="_Toc83040148" w:id="18"/>
      <w:r w:rsidRPr="006F4788">
        <w:t>Montagem do CFTV:</w:t>
      </w:r>
      <w:bookmarkEnd w:id="18"/>
    </w:p>
    <w:p w:rsidR="2ABF2858" w:rsidP="002F503F" w:rsidRDefault="4F18D98D" w14:paraId="49164224" w14:textId="5C055E28">
      <w:r w:rsidRPr="006F4788">
        <w:t xml:space="preserve">Monitoramento por câmeras </w:t>
      </w:r>
      <w:r w:rsidRPr="006F4788" w:rsidR="3935E980">
        <w:t>será de extrema importância</w:t>
      </w:r>
      <w:r w:rsidRPr="006F4788" w:rsidR="21282656">
        <w:t xml:space="preserve"> para cliente na </w:t>
      </w:r>
      <w:r w:rsidRPr="006F4788" w:rsidR="0279EF0F">
        <w:t>questão</w:t>
      </w:r>
      <w:r w:rsidRPr="006F4788" w:rsidR="21282656">
        <w:t xml:space="preserve"> de segurança</w:t>
      </w:r>
      <w:r w:rsidR="0064599D">
        <w:t>,</w:t>
      </w:r>
      <w:r w:rsidRPr="006F4788" w:rsidR="21282656">
        <w:t xml:space="preserve"> </w:t>
      </w:r>
      <w:r w:rsidRPr="006F4788" w:rsidR="34795728">
        <w:t xml:space="preserve">onde ela proporcionara </w:t>
      </w:r>
      <w:r w:rsidRPr="006F4788" w:rsidR="4E434C67">
        <w:t xml:space="preserve">o monitoramento </w:t>
      </w:r>
      <w:r w:rsidRPr="006F4788" w:rsidR="15D2267C">
        <w:t xml:space="preserve">em </w:t>
      </w:r>
      <w:r w:rsidRPr="006F4788" w:rsidR="3C262699">
        <w:t>tempo real</w:t>
      </w:r>
      <w:r w:rsidRPr="006F4788" w:rsidR="48A4EB07">
        <w:t xml:space="preserve"> de</w:t>
      </w:r>
      <w:r w:rsidRPr="006F4788" w:rsidR="14CF5C10">
        <w:t xml:space="preserve"> </w:t>
      </w:r>
      <w:r w:rsidRPr="006F4788" w:rsidR="4E200CB3">
        <w:t xml:space="preserve">todos os </w:t>
      </w:r>
      <w:r w:rsidRPr="006F4788" w:rsidR="7B0E2DB4">
        <w:t xml:space="preserve">cômodos </w:t>
      </w:r>
      <w:r w:rsidRPr="006F4788" w:rsidR="7D305E93">
        <w:t>da casa</w:t>
      </w:r>
      <w:r w:rsidR="00D2152F">
        <w:t>,</w:t>
      </w:r>
      <w:r w:rsidRPr="006F4788" w:rsidR="60F2DD71">
        <w:t xml:space="preserve"> </w:t>
      </w:r>
      <w:r w:rsidR="00D2152F">
        <w:t>tendo em vista que elas iram estar posicionadas</w:t>
      </w:r>
      <w:r w:rsidRPr="006F4788" w:rsidR="60F2DD71">
        <w:t xml:space="preserve"> em pontos estratégicos </w:t>
      </w:r>
      <w:r w:rsidRPr="006F4788" w:rsidR="585A4392">
        <w:t>obtendo</w:t>
      </w:r>
      <w:r w:rsidRPr="006F4788" w:rsidR="4FBA7955">
        <w:t xml:space="preserve"> uma visão geral do que </w:t>
      </w:r>
      <w:r w:rsidRPr="006F4788" w:rsidR="021663E1">
        <w:t>está</w:t>
      </w:r>
      <w:r w:rsidRPr="006F4788" w:rsidR="4FBA7955">
        <w:t xml:space="preserve"> acontecendo no </w:t>
      </w:r>
      <w:r w:rsidRPr="006F4788" w:rsidR="6CA13D2F">
        <w:t>ambiente</w:t>
      </w:r>
      <w:r w:rsidRPr="006F4788" w:rsidR="4FBA7955">
        <w:t xml:space="preserve"> da casa gerando segu</w:t>
      </w:r>
      <w:r w:rsidRPr="006F4788" w:rsidR="39436B4A">
        <w:t>rança</w:t>
      </w:r>
      <w:r w:rsidRPr="006F4788" w:rsidR="2AA0F471">
        <w:t>.</w:t>
      </w:r>
    </w:p>
    <w:p w:rsidRPr="006F4788" w:rsidR="009C7D7A" w:rsidP="002F503F" w:rsidRDefault="009C7D7A" w14:paraId="6174DF45" w14:textId="77777777"/>
    <w:p w:rsidRPr="006F4788" w:rsidR="30BC08CF" w:rsidP="002F503F" w:rsidRDefault="30BC08CF" w14:paraId="7BF0C4E2" w14:textId="3C7B5FDD">
      <w:pPr>
        <w:pStyle w:val="Ttulo2"/>
      </w:pPr>
      <w:bookmarkStart w:name="_Toc83040149" w:id="19"/>
      <w:r w:rsidRPr="006F4788">
        <w:t>Montagem do central de incêndio:</w:t>
      </w:r>
      <w:bookmarkEnd w:id="19"/>
    </w:p>
    <w:p w:rsidR="2ABF2858" w:rsidP="002F503F" w:rsidRDefault="05ED68B4" w14:paraId="6F299411" w14:textId="46B33FE6">
      <w:r w:rsidRPr="006F4788">
        <w:t>Nesta etapa traremos seguranç</w:t>
      </w:r>
      <w:r w:rsidRPr="006F4788" w:rsidR="5B245B88">
        <w:t xml:space="preserve">a para a casa contra </w:t>
      </w:r>
      <w:r w:rsidRPr="006F4788" w:rsidR="7A3783A2">
        <w:t>incêndios</w:t>
      </w:r>
      <w:r w:rsidRPr="006F4788" w:rsidR="5B245B88">
        <w:t xml:space="preserve"> através de um sistema de monitoramento de fumaça,</w:t>
      </w:r>
      <w:r w:rsidRPr="006F4788" w:rsidR="0F4A2E05">
        <w:t xml:space="preserve"> com o objetivo de evitar possíveis acidentes com fogo</w:t>
      </w:r>
      <w:r w:rsidRPr="006F4788" w:rsidR="2D4679A0">
        <w:t>; tendo  em vista as normas</w:t>
      </w:r>
      <w:r w:rsidRPr="006F4788" w:rsidR="2D3DC83B">
        <w:t xml:space="preserve"> </w:t>
      </w:r>
      <w:hyperlink r:id="rId11">
        <w:r w:rsidRPr="006F4788" w:rsidR="2D3DC83B">
          <w:t>NBR 17.240</w:t>
        </w:r>
      </w:hyperlink>
      <w:hyperlink r:id="rId12">
        <w:r w:rsidRPr="006F4788" w:rsidR="2D3DC83B">
          <w:t>,</w:t>
        </w:r>
      </w:hyperlink>
      <w:r w:rsidRPr="006F4788" w:rsidR="2D3DC83B">
        <w:t xml:space="preserve"> </w:t>
      </w:r>
      <w:r w:rsidRPr="006F4788" w:rsidR="28F7B08E">
        <w:t xml:space="preserve">normalizando a </w:t>
      </w:r>
      <w:r w:rsidRPr="006F4788" w:rsidR="2D3DC83B">
        <w:t>regulamenta</w:t>
      </w:r>
      <w:r w:rsidRPr="006F4788" w:rsidR="11BE04AD">
        <w:t>ção</w:t>
      </w:r>
      <w:r w:rsidRPr="006F4788" w:rsidR="2D3DC83B">
        <w:t xml:space="preserve"> os critérios a serem observados na fase de projeto, instalação e manutenção dos SDAI</w:t>
      </w:r>
      <w:r w:rsidRPr="006F4788" w:rsidR="57E3B1BA">
        <w:t>.</w:t>
      </w:r>
    </w:p>
    <w:p w:rsidRPr="006F4788" w:rsidR="009C7D7A" w:rsidP="002F503F" w:rsidRDefault="009C7D7A" w14:paraId="65A73285" w14:textId="77777777"/>
    <w:p w:rsidRPr="009C7D7A" w:rsidR="03197808" w:rsidP="002F503F" w:rsidRDefault="03197808" w14:paraId="22B542E3" w14:textId="2AEEABB6">
      <w:pPr>
        <w:pStyle w:val="Ttulo2"/>
      </w:pPr>
      <w:bookmarkStart w:name="_Toc83040150" w:id="20"/>
      <w:r w:rsidRPr="009C7D7A">
        <w:t>Sistema de iluminação:</w:t>
      </w:r>
      <w:bookmarkEnd w:id="20"/>
    </w:p>
    <w:p w:rsidR="2ABF2858" w:rsidP="002F503F" w:rsidRDefault="1649007C" w14:paraId="012C5579" w14:textId="5B06EBBC">
      <w:r w:rsidRPr="006F4788">
        <w:t>nesta e</w:t>
      </w:r>
      <w:r w:rsidRPr="006F4788" w:rsidR="73623F3B">
        <w:t>tapa</w:t>
      </w:r>
      <w:r w:rsidRPr="006F4788">
        <w:t xml:space="preserve"> iremos realizar a iluminação</w:t>
      </w:r>
      <w:r w:rsidRPr="006F4788" w:rsidR="040D0F07">
        <w:t xml:space="preserve"> da residência</w:t>
      </w:r>
      <w:r w:rsidRPr="006F4788" w:rsidR="6B98DCC7">
        <w:t>,</w:t>
      </w:r>
      <w:r w:rsidRPr="006F4788" w:rsidR="33FB073F">
        <w:t xml:space="preserve"> tendo em vista a norma</w:t>
      </w:r>
      <w:r w:rsidRPr="006F4788" w:rsidR="72E53D77">
        <w:t xml:space="preserve"> </w:t>
      </w:r>
      <w:r w:rsidRPr="006F4788" w:rsidR="33FB073F">
        <w:t>A</w:t>
      </w:r>
      <w:r w:rsidRPr="006F4788" w:rsidR="2E56C3A6">
        <w:t>BNT</w:t>
      </w:r>
      <w:r w:rsidRPr="006F4788" w:rsidR="294262F0">
        <w:t xml:space="preserve"> NBR</w:t>
      </w:r>
      <w:r w:rsidRPr="006F4788" w:rsidR="2E56C3A6">
        <w:t xml:space="preserve"> 5410</w:t>
      </w:r>
      <w:r w:rsidRPr="006F4788" w:rsidR="75D0C7CB">
        <w:t>, caso fosse uma comercio ou indústria iriamos usar a norma NBR 5413 e a norma ABNT NBR ISO/CIE 8995-1:2013</w:t>
      </w:r>
      <w:r w:rsidRPr="006F4788" w:rsidR="33FB073F">
        <w:t>,</w:t>
      </w:r>
      <w:r w:rsidRPr="006F4788" w:rsidR="590D0F1E">
        <w:t xml:space="preserve"> </w:t>
      </w:r>
      <w:r w:rsidRPr="006F4788" w:rsidR="58B28D28">
        <w:t>com o objetivo de</w:t>
      </w:r>
      <w:r w:rsidRPr="006F4788" w:rsidR="7C3B8CE6">
        <w:t xml:space="preserve"> fixa</w:t>
      </w:r>
      <w:r w:rsidR="0064599D">
        <w:t>r</w:t>
      </w:r>
      <w:r w:rsidRPr="006F4788" w:rsidR="7C3B8CE6">
        <w:t xml:space="preserve"> os ponto</w:t>
      </w:r>
      <w:r w:rsidRPr="006F4788" w:rsidR="04E917B1">
        <w:t xml:space="preserve">s de iluminação </w:t>
      </w:r>
      <w:r w:rsidRPr="006F4788" w:rsidR="48198632">
        <w:t>em pontos que ofereça</w:t>
      </w:r>
      <w:r w:rsidRPr="006F4788" w:rsidR="3E46B9EE">
        <w:t>m</w:t>
      </w:r>
      <w:r w:rsidRPr="006F4788" w:rsidR="48198632">
        <w:t xml:space="preserve"> maior luminosidade em todos os </w:t>
      </w:r>
      <w:r w:rsidRPr="006F4788" w:rsidR="01749C77">
        <w:t>cômodos</w:t>
      </w:r>
      <w:r w:rsidRPr="006F4788" w:rsidR="048A72D5">
        <w:t xml:space="preserve"> d</w:t>
      </w:r>
      <w:r w:rsidR="00D2152F">
        <w:t>o recinto.</w:t>
      </w:r>
    </w:p>
    <w:p w:rsidR="002F503F" w:rsidP="002F503F" w:rsidRDefault="002F503F" w14:paraId="6CB6DDCF" w14:textId="338E6D9B"/>
    <w:p w:rsidRPr="006F4788" w:rsidR="00D2152F" w:rsidP="002F503F" w:rsidRDefault="00D2152F" w14:paraId="7A0F92C5" w14:textId="77777777"/>
    <w:p w:rsidRPr="009C7D7A" w:rsidR="739D075E" w:rsidP="002F503F" w:rsidRDefault="739D075E" w14:paraId="7A1D3516" w14:textId="28415AFC">
      <w:pPr>
        <w:pStyle w:val="Ttulo2"/>
      </w:pPr>
      <w:bookmarkStart w:name="_Toc83040151" w:id="21"/>
      <w:r w:rsidRPr="009C7D7A">
        <w:lastRenderedPageBreak/>
        <w:t>Assistente de voz:</w:t>
      </w:r>
      <w:bookmarkEnd w:id="21"/>
    </w:p>
    <w:p w:rsidR="2ABF2858" w:rsidP="002F503F" w:rsidRDefault="3023FBDB" w14:paraId="5ED62214" w14:textId="30D7CA99">
      <w:r w:rsidRPr="006F4788">
        <w:t xml:space="preserve">Será feita a </w:t>
      </w:r>
      <w:r w:rsidRPr="006F4788" w:rsidR="1C8D7C2D">
        <w:t xml:space="preserve">instalação da </w:t>
      </w:r>
      <w:proofErr w:type="spellStart"/>
      <w:r w:rsidRPr="006F4788" w:rsidR="5E254B33">
        <w:t>Alexa</w:t>
      </w:r>
      <w:proofErr w:type="spellEnd"/>
      <w:r w:rsidRPr="006F4788" w:rsidR="5E254B33">
        <w:t xml:space="preserve"> </w:t>
      </w:r>
      <w:r w:rsidRPr="006F4788" w:rsidR="527BCD83">
        <w:t>que é</w:t>
      </w:r>
      <w:r w:rsidRPr="006F4788" w:rsidR="5E254B33">
        <w:t xml:space="preserve"> uma assistente virtual criada para executar</w:t>
      </w:r>
      <w:r w:rsidRPr="006F4788" w:rsidR="5CB6A3D2">
        <w:t xml:space="preserve"> algumas</w:t>
      </w:r>
      <w:r w:rsidRPr="006F4788" w:rsidR="5E254B33">
        <w:t xml:space="preserve"> tarefas por comandos de voz</w:t>
      </w:r>
      <w:r w:rsidRPr="006F4788" w:rsidR="7EA9348E">
        <w:t xml:space="preserve">, onde ela </w:t>
      </w:r>
      <w:r w:rsidRPr="006F4788" w:rsidR="23154C4C">
        <w:t>realizara</w:t>
      </w:r>
      <w:r w:rsidRPr="006F4788" w:rsidR="7EA9348E">
        <w:t xml:space="preserve"> toda parte de climatização do </w:t>
      </w:r>
      <w:r w:rsidRPr="006F4788" w:rsidR="3F957728">
        <w:t>ambiente</w:t>
      </w:r>
      <w:r w:rsidRPr="006F4788" w:rsidR="7EA9348E">
        <w:t xml:space="preserve"> da casa</w:t>
      </w:r>
      <w:r w:rsidR="00D2152F">
        <w:t>,</w:t>
      </w:r>
      <w:r w:rsidRPr="006F4788" w:rsidR="7EA9348E">
        <w:t xml:space="preserve"> na parte</w:t>
      </w:r>
      <w:r w:rsidRPr="006F4788" w:rsidR="31BE4436">
        <w:t xml:space="preserve"> de iluminação e temperatura do ambiente.</w:t>
      </w:r>
    </w:p>
    <w:p w:rsidRPr="006F4788" w:rsidR="002F503F" w:rsidP="002F503F" w:rsidRDefault="002F503F" w14:paraId="69861301" w14:textId="77777777"/>
    <w:p w:rsidRPr="006F4788" w:rsidR="30BC08CF" w:rsidP="002F503F" w:rsidRDefault="30BC08CF" w14:paraId="4CB2656C" w14:textId="6EEA2C37">
      <w:pPr>
        <w:pStyle w:val="Ttulo2"/>
      </w:pPr>
      <w:bookmarkStart w:name="_Toc83040152" w:id="22"/>
      <w:r w:rsidRPr="006F4788">
        <w:t>Monitor de energia:</w:t>
      </w:r>
      <w:bookmarkEnd w:id="22"/>
    </w:p>
    <w:p w:rsidRPr="006F4788" w:rsidR="69F68B46" w:rsidP="002F503F" w:rsidRDefault="69F68B46" w14:paraId="4F199376" w14:textId="4F48BE6B">
      <w:r w:rsidRPr="006F4788">
        <w:t>Nesta etapa iremos realizar um monitoramento d</w:t>
      </w:r>
      <w:r w:rsidRPr="006F4788" w:rsidR="6368E3CE">
        <w:t>e</w:t>
      </w:r>
      <w:r w:rsidRPr="006F4788">
        <w:t xml:space="preserve"> consumo de energia</w:t>
      </w:r>
      <w:r w:rsidRPr="006F4788" w:rsidR="01B05F13">
        <w:t>,</w:t>
      </w:r>
      <w:r w:rsidRPr="006F4788" w:rsidR="60C0E74B">
        <w:t xml:space="preserve"> tendo em vista a norma NBR15820, por falta de uma</w:t>
      </w:r>
      <w:r w:rsidRPr="006F4788" w:rsidR="79701675">
        <w:t xml:space="preserve"> norma mais </w:t>
      </w:r>
      <w:r w:rsidRPr="006F4788" w:rsidR="5259B51E">
        <w:t>proporcional</w:t>
      </w:r>
      <w:r w:rsidRPr="006F4788" w:rsidR="79701675">
        <w:t>,</w:t>
      </w:r>
      <w:r w:rsidRPr="006F4788" w:rsidR="01B05F13">
        <w:t xml:space="preserve"> com o objetivo de trazer um controle maior do consumo de energia com a finalidade de minimizar o consumo de energia.</w:t>
      </w:r>
    </w:p>
    <w:p w:rsidRPr="006F4788" w:rsidR="2ABF2858" w:rsidP="002F503F" w:rsidRDefault="2ABF2858" w14:paraId="5C05DF13" w14:textId="23AFEB70"/>
    <w:p w:rsidRPr="006F4788" w:rsidR="314EF1C4" w:rsidP="002F503F" w:rsidRDefault="314EF1C4" w14:paraId="7159573B" w14:textId="142BEBDD">
      <w:pPr>
        <w:pStyle w:val="Ttulo2"/>
      </w:pPr>
      <w:bookmarkStart w:name="_Toc83040153" w:id="23"/>
      <w:r w:rsidRPr="006F4788">
        <w:t>Instalação do interfone</w:t>
      </w:r>
      <w:r w:rsidRPr="006F4788" w:rsidR="1252D3CE">
        <w:t xml:space="preserve"> e </w:t>
      </w:r>
      <w:r w:rsidRPr="006F4788">
        <w:t xml:space="preserve">trava </w:t>
      </w:r>
      <w:r w:rsidRPr="006F4788" w:rsidR="5B77CFFC">
        <w:t>automática</w:t>
      </w:r>
      <w:r w:rsidRPr="006F4788">
        <w:t>:</w:t>
      </w:r>
      <w:bookmarkEnd w:id="23"/>
    </w:p>
    <w:p w:rsidRPr="006F4788" w:rsidR="6F5E6F77" w:rsidP="002F503F" w:rsidRDefault="6F5E6F77" w14:paraId="0814C017" w14:textId="6333CACF">
      <w:r w:rsidRPr="006F4788">
        <w:t>Nesta etapa iremos realizar a instalação d</w:t>
      </w:r>
      <w:r w:rsidRPr="006F4788" w:rsidR="23E7804C">
        <w:t xml:space="preserve">o interfone e trava automática com o objetivo de trazer maior segurança a casa, através de um controle de acesso a residência </w:t>
      </w:r>
      <w:r w:rsidRPr="006F4788" w:rsidR="3A1FCAFC">
        <w:t>à</w:t>
      </w:r>
      <w:r w:rsidRPr="006F4788" w:rsidR="23E7804C">
        <w:t xml:space="preserve"> dis</w:t>
      </w:r>
      <w:r w:rsidRPr="006F4788" w:rsidR="76F60CFF">
        <w:t>tância</w:t>
      </w:r>
      <w:r w:rsidRPr="006F4788" w:rsidR="2837251B">
        <w:t xml:space="preserve">, assim evitando </w:t>
      </w:r>
      <w:r w:rsidRPr="006F4788" w:rsidR="770EF2B1">
        <w:t xml:space="preserve">possíveis </w:t>
      </w:r>
      <w:r w:rsidR="00D2152F">
        <w:t>invasões de domicilio</w:t>
      </w:r>
      <w:r w:rsidRPr="006F4788" w:rsidR="770EF2B1">
        <w:t>.</w:t>
      </w:r>
    </w:p>
    <w:p w:rsidRPr="002F503F" w:rsidR="2ABF2858" w:rsidP="002F503F" w:rsidRDefault="2ABF2858" w14:paraId="7987BB34" w14:textId="5EB3F3ED">
      <w:pPr>
        <w:pStyle w:val="Ttulo2"/>
      </w:pPr>
    </w:p>
    <w:p w:rsidRPr="002F503F" w:rsidR="002F503F" w:rsidP="002F503F" w:rsidRDefault="544B7C84" w14:paraId="607B432A" w14:textId="4A9ECDAF">
      <w:pPr>
        <w:pStyle w:val="Ttulo2"/>
      </w:pPr>
      <w:bookmarkStart w:name="_Toc83040154" w:id="24"/>
      <w:r w:rsidRPr="002F503F">
        <w:t>Documentação e revisão:</w:t>
      </w:r>
      <w:bookmarkEnd w:id="24"/>
    </w:p>
    <w:p w:rsidRPr="006F4788" w:rsidR="7BE2275F" w:rsidP="002F503F" w:rsidRDefault="7BE2275F" w14:paraId="43344741" w14:textId="4D94E709">
      <w:r w:rsidRPr="006F4788">
        <w:t xml:space="preserve">Esta etapa refere-se </w:t>
      </w:r>
      <w:r w:rsidRPr="006F4788" w:rsidR="3E376D58">
        <w:t>à</w:t>
      </w:r>
      <w:r w:rsidRPr="006F4788">
        <w:t xml:space="preserve"> elaboração da documentação do projeto ela tem como objetivo criar e normaliz</w:t>
      </w:r>
      <w:r w:rsidRPr="006F4788" w:rsidR="0D21BBDA">
        <w:t xml:space="preserve">ação segundo os preceitos da lei Brasileira, </w:t>
      </w:r>
      <w:r w:rsidRPr="006F4788" w:rsidR="6B86358D">
        <w:t>a documentação</w:t>
      </w:r>
      <w:r w:rsidRPr="006F4788" w:rsidR="0D21BBDA">
        <w:t xml:space="preserve"> do projeto tem como é dividida em 3 etapas</w:t>
      </w:r>
      <w:r w:rsidRPr="006F4788" w:rsidR="498D6D32">
        <w:t xml:space="preserve">, sendo elas, </w:t>
      </w:r>
      <w:r w:rsidRPr="006F4788" w:rsidR="6BF864B7">
        <w:t>1ª criação</w:t>
      </w:r>
      <w:r w:rsidRPr="006F4788" w:rsidR="498D6D32">
        <w:t xml:space="preserve"> da documentação, 2º colocar na norma </w:t>
      </w:r>
      <w:r w:rsidRPr="006F4788" w:rsidR="0A6B863D">
        <w:t>ABNT</w:t>
      </w:r>
      <w:r w:rsidRPr="006F4788" w:rsidR="63E60D34">
        <w:t xml:space="preserve"> </w:t>
      </w:r>
      <w:r w:rsidRPr="006F4788" w:rsidR="0A6B863D">
        <w:t>(Associação Brasileira de Normas Técnicas)</w:t>
      </w:r>
      <w:r w:rsidRPr="006F4788" w:rsidR="5320323B">
        <w:t xml:space="preserve">, </w:t>
      </w:r>
      <w:r w:rsidRPr="006F4788" w:rsidR="2A46B3ED">
        <w:t>3ª revisão</w:t>
      </w:r>
      <w:r w:rsidRPr="006F4788" w:rsidR="5320323B">
        <w:t xml:space="preserve"> da documentação e pequenas melhorias nela.</w:t>
      </w:r>
    </w:p>
    <w:p w:rsidRPr="006F4788" w:rsidR="2ABF2858" w:rsidP="002F503F" w:rsidRDefault="2ABF2858" w14:paraId="2A122FCB" w14:textId="6A559B6A"/>
    <w:p w:rsidRPr="006F4788" w:rsidR="544B7C84" w:rsidP="002F503F" w:rsidRDefault="544B7C84" w14:paraId="366E9F32" w14:textId="6D795AE6">
      <w:pPr>
        <w:pStyle w:val="Ttulo2"/>
      </w:pPr>
      <w:bookmarkStart w:name="_Toc83040155" w:id="25"/>
      <w:r w:rsidRPr="006F4788">
        <w:t>Validação final:</w:t>
      </w:r>
      <w:bookmarkEnd w:id="25"/>
    </w:p>
    <w:p w:rsidRPr="006F4788" w:rsidR="5C2EC522" w:rsidP="002F503F" w:rsidRDefault="5C2EC522" w14:paraId="4F7BB587" w14:textId="66FA489D">
      <w:r w:rsidRPr="006F4788">
        <w:t xml:space="preserve">Esta etapa consiste em fazer a montagem final do projeto, para realizar os devidos testes em sua funcionalidade, assim corrigindo </w:t>
      </w:r>
      <w:r w:rsidRPr="006F4788" w:rsidR="52A33077">
        <w:t>possíveis erros de montagem o</w:t>
      </w:r>
      <w:r w:rsidRPr="006F4788" w:rsidR="629C8BE4">
        <w:t>u</w:t>
      </w:r>
      <w:r w:rsidRPr="006F4788" w:rsidR="52A33077">
        <w:t xml:space="preserve"> programação.</w:t>
      </w:r>
    </w:p>
    <w:p w:rsidRPr="006F4788" w:rsidR="52A33077" w:rsidP="002F503F" w:rsidRDefault="52A33077" w14:paraId="4CA3DA74" w14:textId="78F6F456">
      <w:r w:rsidRPr="006F4788">
        <w:t xml:space="preserve">Após o </w:t>
      </w:r>
      <w:r w:rsidRPr="006F4788" w:rsidR="034A194C">
        <w:t>término</w:t>
      </w:r>
      <w:r w:rsidRPr="006F4788">
        <w:t xml:space="preserve"> dos testes e comprovado seu funcionamento, o produto será aprovado para </w:t>
      </w:r>
      <w:r w:rsidRPr="006F4788" w:rsidR="29DA0AF5">
        <w:t>ser apresentado</w:t>
      </w:r>
      <w:r w:rsidRPr="006F4788" w:rsidR="0DADAF7A">
        <w:t xml:space="preserve"> aos patrocinadores e orientadores</w:t>
      </w:r>
      <w:r w:rsidRPr="006F4788" w:rsidR="50309071">
        <w:t>.</w:t>
      </w:r>
    </w:p>
    <w:p w:rsidRPr="006F4788" w:rsidR="002A19BF" w:rsidP="002F503F" w:rsidRDefault="002A19BF" w14:paraId="53128261" w14:textId="77777777">
      <w:pPr>
        <w:ind w:firstLine="0"/>
      </w:pPr>
    </w:p>
    <w:p w:rsidR="29162278" w:rsidP="002F503F" w:rsidRDefault="00C06005" w14:paraId="539B7C60" w14:textId="2F7D2D4C">
      <w:pPr>
        <w:pStyle w:val="Ttulo1"/>
      </w:pPr>
      <w:bookmarkStart w:name="_Toc383380607" w:id="26"/>
      <w:bookmarkStart w:name="_Toc83040156" w:id="27"/>
      <w:r w:rsidRPr="006F4788">
        <w:t xml:space="preserve">Exclusões do projeto / </w:t>
      </w:r>
      <w:r w:rsidRPr="006F4788" w:rsidR="002A19BF">
        <w:t>Fora do Escopo</w:t>
      </w:r>
      <w:bookmarkEnd w:id="26"/>
      <w:bookmarkEnd w:id="27"/>
    </w:p>
    <w:p w:rsidRPr="002F503F" w:rsidR="002F503F" w:rsidP="002F503F" w:rsidRDefault="002F503F" w14:paraId="703F9925" w14:textId="77777777"/>
    <w:p w:rsidRPr="006F4788" w:rsidR="4077EA35" w:rsidP="00F11304" w:rsidRDefault="4077EA35" w14:paraId="60CAE58A" w14:textId="071D5D96">
      <w:pPr>
        <w:pStyle w:val="PargrafodaLista"/>
        <w:numPr>
          <w:ilvl w:val="0"/>
          <w:numId w:val="20"/>
        </w:numPr>
      </w:pPr>
      <w:r w:rsidRPr="006F4788">
        <w:t>A compra de materiais</w:t>
      </w:r>
    </w:p>
    <w:p w:rsidRPr="006F4788" w:rsidR="14B7E21D" w:rsidP="00F11304" w:rsidRDefault="14B7E21D" w14:paraId="60197789" w14:textId="16299FCD">
      <w:pPr>
        <w:pStyle w:val="PargrafodaLista"/>
        <w:numPr>
          <w:ilvl w:val="0"/>
          <w:numId w:val="20"/>
        </w:numPr>
      </w:pPr>
      <w:r w:rsidRPr="006F4788">
        <w:t>Instalação dos eletrodutos</w:t>
      </w:r>
    </w:p>
    <w:p w:rsidRPr="006F4788" w:rsidR="002A19BF" w:rsidP="002F503F" w:rsidRDefault="002A19BF" w14:paraId="62486C05" w14:textId="77777777">
      <w:pPr>
        <w:ind w:firstLine="0"/>
      </w:pPr>
    </w:p>
    <w:p w:rsidRPr="006F4788" w:rsidR="002A19BF" w:rsidP="002F503F" w:rsidRDefault="002A19BF" w14:paraId="4101652C" w14:textId="77777777"/>
    <w:p w:rsidRPr="006F4788" w:rsidR="00E10611" w:rsidP="002F503F" w:rsidRDefault="00E10611" w14:paraId="6002582C" w14:textId="77777777">
      <w:pPr>
        <w:pStyle w:val="Ttulo1"/>
      </w:pPr>
      <w:bookmarkStart w:name="_Toc402281711" w:id="28"/>
      <w:bookmarkStart w:name="_Toc83040157" w:id="29"/>
      <w:r w:rsidRPr="006F4788">
        <w:t>Restrições</w:t>
      </w:r>
      <w:bookmarkEnd w:id="28"/>
      <w:bookmarkEnd w:id="29"/>
    </w:p>
    <w:p w:rsidRPr="006F4788" w:rsidR="29162278" w:rsidP="002F503F" w:rsidRDefault="29162278" w14:paraId="17E429A4" w14:textId="11ABB0E5"/>
    <w:p w:rsidRPr="006F4788" w:rsidR="0FE01B73" w:rsidP="002F503F" w:rsidRDefault="0FE01B73" w14:paraId="05613D13" w14:textId="5428275B">
      <w:pPr>
        <w:pStyle w:val="PargrafodaLista"/>
        <w:numPr>
          <w:ilvl w:val="0"/>
          <w:numId w:val="18"/>
        </w:numPr>
      </w:pPr>
      <w:r w:rsidRPr="006F4788">
        <w:t>Disponibilidade de horário</w:t>
      </w:r>
      <w:r w:rsidRPr="006F4788" w:rsidR="07A51E7A">
        <w:t>.</w:t>
      </w:r>
    </w:p>
    <w:p w:rsidRPr="006F4788" w:rsidR="0FE01B73" w:rsidP="002F503F" w:rsidRDefault="0FE01B73" w14:paraId="098FB0EE" w14:textId="27134C9C">
      <w:pPr>
        <w:pStyle w:val="PargrafodaLista"/>
        <w:numPr>
          <w:ilvl w:val="0"/>
          <w:numId w:val="18"/>
        </w:numPr>
      </w:pPr>
      <w:r w:rsidRPr="006F4788">
        <w:t>Disponibilidade de equipamentos</w:t>
      </w:r>
      <w:r w:rsidRPr="006F4788" w:rsidR="73EF6F02">
        <w:t>.</w:t>
      </w:r>
    </w:p>
    <w:p w:rsidRPr="006F4788" w:rsidR="7BCAEC7D" w:rsidP="002F503F" w:rsidRDefault="7BCAEC7D" w14:paraId="3A90A48D" w14:textId="02E6F9E6">
      <w:pPr>
        <w:pStyle w:val="PargrafodaLista"/>
        <w:numPr>
          <w:ilvl w:val="0"/>
          <w:numId w:val="18"/>
        </w:numPr>
      </w:pPr>
      <w:r w:rsidRPr="006F4788">
        <w:t>Disponibilidade de espaço de trabalho.</w:t>
      </w:r>
    </w:p>
    <w:p w:rsidRPr="006F4788" w:rsidR="70F91EC5" w:rsidP="002F503F" w:rsidRDefault="70F91EC5" w14:paraId="3EC860C1" w14:textId="6E5DCBD7">
      <w:pPr>
        <w:pStyle w:val="PargrafodaLista"/>
        <w:numPr>
          <w:ilvl w:val="0"/>
          <w:numId w:val="18"/>
        </w:numPr>
      </w:pPr>
      <w:r w:rsidRPr="006F4788">
        <w:t>Dificuldade dos integrantes</w:t>
      </w:r>
      <w:r w:rsidRPr="006F4788" w:rsidR="2BEDA330">
        <w:t xml:space="preserve"> </w:t>
      </w:r>
      <w:r w:rsidRPr="006F4788" w:rsidR="629E5304">
        <w:t>par</w:t>
      </w:r>
      <w:r w:rsidRPr="006F4788" w:rsidR="2BEDA330">
        <w:t>a sincroniza</w:t>
      </w:r>
      <w:r w:rsidRPr="006F4788" w:rsidR="23550951">
        <w:t>ção</w:t>
      </w:r>
      <w:r w:rsidRPr="006F4788" w:rsidR="2BEDA330">
        <w:t xml:space="preserve"> os equipamentos com a assistente de voz </w:t>
      </w:r>
      <w:proofErr w:type="spellStart"/>
      <w:r w:rsidRPr="006F4788" w:rsidR="2BEDA330">
        <w:t>Alexa</w:t>
      </w:r>
      <w:proofErr w:type="spellEnd"/>
      <w:r w:rsidRPr="006F4788" w:rsidR="504B915E">
        <w:t>.</w:t>
      </w:r>
    </w:p>
    <w:p w:rsidRPr="006F4788" w:rsidR="00E10611" w:rsidP="002F503F" w:rsidRDefault="504B915E" w14:paraId="4B99056E" w14:textId="66E6434C">
      <w:pPr>
        <w:pStyle w:val="PargrafodaLista"/>
        <w:numPr>
          <w:ilvl w:val="0"/>
          <w:numId w:val="18"/>
        </w:numPr>
      </w:pPr>
      <w:r w:rsidRPr="006F4788">
        <w:t xml:space="preserve">Dificuldade para o acesso </w:t>
      </w:r>
      <w:r w:rsidRPr="006F4788" w:rsidR="120E7D3D">
        <w:t>à</w:t>
      </w:r>
      <w:r w:rsidRPr="006F4788">
        <w:t xml:space="preserve"> internet para a configuração da assistente de voz</w:t>
      </w:r>
      <w:r w:rsidRPr="006F4788" w:rsidR="1D161796">
        <w:t>.</w:t>
      </w:r>
    </w:p>
    <w:p w:rsidRPr="006F4788" w:rsidR="00E10611" w:rsidP="002F503F" w:rsidRDefault="00E10611" w14:paraId="1299C43A" w14:textId="77777777"/>
    <w:p w:rsidRPr="006F4788" w:rsidR="00E10611" w:rsidP="002F503F" w:rsidRDefault="00E10611" w14:paraId="0FB34317" w14:textId="77777777">
      <w:pPr>
        <w:pStyle w:val="Ttulo1"/>
      </w:pPr>
      <w:bookmarkStart w:name="_Toc402281712" w:id="30"/>
      <w:bookmarkStart w:name="_Toc83040158" w:id="31"/>
      <w:r w:rsidRPr="006F4788">
        <w:t>Premissas</w:t>
      </w:r>
      <w:bookmarkEnd w:id="30"/>
      <w:bookmarkEnd w:id="31"/>
    </w:p>
    <w:p w:rsidRPr="006F4788" w:rsidR="29162278" w:rsidP="002F503F" w:rsidRDefault="29162278" w14:paraId="31516459" w14:textId="0F95F6AF"/>
    <w:p w:rsidRPr="006F4788" w:rsidR="33A65E6C" w:rsidP="002F503F" w:rsidRDefault="33A65E6C" w14:paraId="74FBE5B8" w14:textId="638B8592">
      <w:pPr>
        <w:pStyle w:val="PargrafodaLista"/>
        <w:numPr>
          <w:ilvl w:val="0"/>
          <w:numId w:val="19"/>
        </w:numPr>
      </w:pPr>
      <w:r w:rsidRPr="006F4788">
        <w:t>Para que possamos realizar efetivamente a parte prática, todo o planejamento tem que estar pronto.</w:t>
      </w:r>
    </w:p>
    <w:p w:rsidRPr="006F4788" w:rsidR="33A65E6C" w:rsidP="002F503F" w:rsidRDefault="33A65E6C" w14:paraId="27099ECC" w14:textId="37387779">
      <w:pPr>
        <w:pStyle w:val="PargrafodaLista"/>
        <w:numPr>
          <w:ilvl w:val="0"/>
          <w:numId w:val="19"/>
        </w:numPr>
      </w:pPr>
      <w:r w:rsidRPr="006F4788">
        <w:t>Teremos uma planilha para cada atividade desenvolvida ou em andamento.</w:t>
      </w:r>
    </w:p>
    <w:p w:rsidRPr="006F4788" w:rsidR="33A65E6C" w:rsidP="002F503F" w:rsidRDefault="33A65E6C" w14:paraId="5D98441D" w14:textId="3B6559C2">
      <w:pPr>
        <w:pStyle w:val="PargrafodaLista"/>
        <w:numPr>
          <w:ilvl w:val="0"/>
          <w:numId w:val="19"/>
        </w:numPr>
      </w:pPr>
      <w:r w:rsidRPr="006F4788">
        <w:t xml:space="preserve">Será feito um orçamento para a automatização de </w:t>
      </w:r>
      <w:r w:rsidRPr="006F4788" w:rsidR="2EB4D61C">
        <w:t>uma residência</w:t>
      </w:r>
      <w:r w:rsidRPr="006F4788">
        <w:t>.</w:t>
      </w:r>
    </w:p>
    <w:p w:rsidRPr="006F4788" w:rsidR="33A65E6C" w:rsidP="002F503F" w:rsidRDefault="2FECAF0F" w14:paraId="48D2C2B5" w14:textId="26C913BD">
      <w:pPr>
        <w:pStyle w:val="PargrafodaLista"/>
        <w:numPr>
          <w:ilvl w:val="0"/>
          <w:numId w:val="19"/>
        </w:numPr>
      </w:pPr>
      <w:r w:rsidRPr="006F4788">
        <w:t>O uso de EPI durante todo o período prático da atividade.</w:t>
      </w:r>
    </w:p>
    <w:p w:rsidRPr="006F4788" w:rsidR="29162278" w:rsidP="002F503F" w:rsidRDefault="2D75CD6D" w14:paraId="63F57956" w14:textId="7C187CEE">
      <w:pPr>
        <w:pStyle w:val="PargrafodaLista"/>
        <w:numPr>
          <w:ilvl w:val="0"/>
          <w:numId w:val="19"/>
        </w:numPr>
      </w:pPr>
      <w:r w:rsidRPr="006F4788">
        <w:t xml:space="preserve">A instalação de todos os componentes elétricos, </w:t>
      </w:r>
      <w:proofErr w:type="spellStart"/>
      <w:proofErr w:type="gramStart"/>
      <w:r w:rsidRPr="006F4788">
        <w:t>semi</w:t>
      </w:r>
      <w:proofErr w:type="spellEnd"/>
      <w:r w:rsidRPr="006F4788">
        <w:t xml:space="preserve"> </w:t>
      </w:r>
      <w:r w:rsidRPr="006F4788" w:rsidR="473FC2AC">
        <w:t>autônomos</w:t>
      </w:r>
      <w:proofErr w:type="gramEnd"/>
      <w:r w:rsidRPr="006F4788">
        <w:t xml:space="preserve"> e </w:t>
      </w:r>
      <w:r w:rsidRPr="006F4788" w:rsidR="0B8C59B2">
        <w:t>autônomos</w:t>
      </w:r>
      <w:r w:rsidRPr="006F4788">
        <w:t xml:space="preserve"> na </w:t>
      </w:r>
      <w:r w:rsidRPr="006F4788" w:rsidR="1DC1F337">
        <w:t>residência.</w:t>
      </w:r>
    </w:p>
    <w:p w:rsidRPr="006F4788" w:rsidR="2FECAF0F" w:rsidP="002F503F" w:rsidRDefault="2FECAF0F" w14:paraId="52A9BFB5" w14:textId="428ECED9">
      <w:pPr>
        <w:pStyle w:val="PargrafodaLista"/>
        <w:numPr>
          <w:ilvl w:val="0"/>
          <w:numId w:val="19"/>
        </w:numPr>
      </w:pPr>
      <w:r w:rsidRPr="006F4788">
        <w:t xml:space="preserve">Testes parciais durante todo o </w:t>
      </w:r>
      <w:r w:rsidRPr="006F4788" w:rsidR="5C215731">
        <w:t>período</w:t>
      </w:r>
      <w:r w:rsidRPr="006F4788">
        <w:t xml:space="preserve"> de </w:t>
      </w:r>
      <w:r w:rsidRPr="006F4788" w:rsidR="01B0284B">
        <w:t>execução do projeto</w:t>
      </w:r>
      <w:r w:rsidRPr="006F4788">
        <w:t>.</w:t>
      </w:r>
    </w:p>
    <w:p w:rsidRPr="006F4788" w:rsidR="29162278" w:rsidP="002F503F" w:rsidRDefault="29162278" w14:paraId="7054363A" w14:textId="28E734FE"/>
    <w:p w:rsidRPr="006F4788" w:rsidR="29162278" w:rsidP="002F503F" w:rsidRDefault="29162278" w14:paraId="38C51A3A" w14:textId="0850B051"/>
    <w:p w:rsidRPr="006F4788" w:rsidR="29162278" w:rsidP="002F503F" w:rsidRDefault="29162278" w14:paraId="44BD22AE" w14:textId="115E6370"/>
    <w:p w:rsidRPr="006F4788" w:rsidR="00E10611" w:rsidP="002F503F" w:rsidRDefault="00E10611" w14:paraId="3461D779" w14:textId="77777777"/>
    <w:p w:rsidRPr="006F4788" w:rsidR="002A19BF" w:rsidP="002F503F" w:rsidRDefault="4AA29375" w14:paraId="50A6A7F8" w14:textId="77777777">
      <w:pPr>
        <w:pStyle w:val="Ttulo1"/>
      </w:pPr>
      <w:bookmarkStart w:name="_Toc383380610" w:id="32"/>
      <w:bookmarkStart w:name="_Toc83040159" w:id="33"/>
      <w:r w:rsidRPr="006F4788">
        <w:t>E</w:t>
      </w:r>
      <w:r w:rsidRPr="006F4788" w:rsidR="723163DF">
        <w:t>strutura Analítica do Projeto</w:t>
      </w:r>
      <w:bookmarkEnd w:id="32"/>
      <w:bookmarkEnd w:id="33"/>
    </w:p>
    <w:p w:rsidRPr="006F4788" w:rsidR="6C10EBB4" w:rsidP="002F503F" w:rsidRDefault="6C10EBB4" w14:paraId="23D8A7F1" w14:textId="663E5323"/>
    <w:p w:rsidR="00C11B15" w:rsidP="002F503F" w:rsidRDefault="00C11B15" w14:paraId="5B3B2184" w14:textId="4B230981"/>
    <w:p w:rsidRPr="00C11B15" w:rsidR="6C10EBB4" w:rsidP="002F503F" w:rsidRDefault="00C11B15" w14:paraId="1A306F49" w14:textId="4F29F9B1">
      <w:r>
        <w:tab/>
      </w:r>
    </w:p>
    <w:p w:rsidRPr="006F4788" w:rsidR="3419907B" w:rsidP="002F503F" w:rsidRDefault="34AA9ACB" w14:paraId="244AA8DB" w14:textId="53D5CE47" w14:noSpellErr="1">
      <w:r w:rsidR="34AA9ACB">
        <w:drawing>
          <wp:inline wp14:editId="4E051D02" wp14:anchorId="220034A2">
            <wp:extent cx="5011366" cy="1990725"/>
            <wp:effectExtent l="0" t="0" r="0" b="0"/>
            <wp:docPr id="1837172432" name="Imagem 1837172432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m 1837172432"/>
                    <pic:cNvPicPr/>
                  </pic:nvPicPr>
                  <pic:blipFill>
                    <a:blip r:embed="R4083de12f92241f0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011366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F4788" w:rsidR="6C10EBB4" w:rsidP="002F503F" w:rsidRDefault="6C10EBB4" w14:paraId="0690F14E" w14:textId="57CDAB51"/>
    <w:p w:rsidRPr="006F4788" w:rsidR="6C10EBB4" w:rsidP="002F503F" w:rsidRDefault="6C10EBB4" w14:paraId="481AF580" w14:textId="6F093B02"/>
    <w:p w:rsidRPr="006F4788" w:rsidR="6C10EBB4" w:rsidP="002F503F" w:rsidRDefault="6C10EBB4" w14:paraId="0F211848" w14:textId="3D62E1EE"/>
    <w:p w:rsidRPr="006F4788" w:rsidR="711957D9" w:rsidP="002F503F" w:rsidRDefault="711957D9" w14:paraId="0BD77553" w14:textId="5C6860B6">
      <w:r w:rsidRPr="006F4788">
        <w:t>1. Planejamento</w:t>
      </w:r>
    </w:p>
    <w:p w:rsidRPr="006F4788" w:rsidR="002A19BF" w:rsidP="002F503F" w:rsidRDefault="711957D9" w14:paraId="0DBC2BF8" w14:textId="0B06F8FA">
      <w:r w:rsidRPr="006F4788">
        <w:t>Termo de abertura do projeto</w:t>
      </w:r>
    </w:p>
    <w:p w:rsidRPr="006F4788" w:rsidR="002A19BF" w:rsidP="002F503F" w:rsidRDefault="711957D9" w14:paraId="72504D19" w14:textId="258A54F5">
      <w:r w:rsidRPr="006F4788">
        <w:t>1.2. Escopo</w:t>
      </w:r>
    </w:p>
    <w:p w:rsidRPr="006F4788" w:rsidR="002A19BF" w:rsidP="002F503F" w:rsidRDefault="711957D9" w14:paraId="5D02EE3A" w14:textId="1785B553">
      <w:r w:rsidRPr="006F4788">
        <w:t>1.3. Cronograma</w:t>
      </w:r>
    </w:p>
    <w:p w:rsidRPr="006F4788" w:rsidR="002A19BF" w:rsidP="002F503F" w:rsidRDefault="711957D9" w14:paraId="558F638C" w14:textId="68D27D9F">
      <w:r w:rsidRPr="006F4788">
        <w:t>1.4. Análise de risco do projeto</w:t>
      </w:r>
    </w:p>
    <w:p w:rsidRPr="006F4788" w:rsidR="002A19BF" w:rsidP="002F503F" w:rsidRDefault="002A19BF" w14:paraId="1D45427B" w14:textId="284636C8"/>
    <w:p w:rsidRPr="006F4788" w:rsidR="002A19BF" w:rsidP="002F503F" w:rsidRDefault="711957D9" w14:paraId="60A96DB4" w14:textId="61EED3E7">
      <w:r w:rsidRPr="006F4788">
        <w:t>2. instalação</w:t>
      </w:r>
    </w:p>
    <w:p w:rsidRPr="006F4788" w:rsidR="002A19BF" w:rsidP="002F503F" w:rsidRDefault="711957D9" w14:paraId="20B2A788" w14:textId="6E2A3911">
      <w:r w:rsidRPr="006F4788">
        <w:t>2.1. Painéis</w:t>
      </w:r>
    </w:p>
    <w:p w:rsidRPr="006F4788" w:rsidR="002A19BF" w:rsidP="002F503F" w:rsidRDefault="711957D9" w14:paraId="51F2D827" w14:textId="64DC2820">
      <w:r w:rsidRPr="006F4788">
        <w:t>2.2. Instalação CFTV</w:t>
      </w:r>
    </w:p>
    <w:p w:rsidRPr="006F4788" w:rsidR="002A19BF" w:rsidP="002F503F" w:rsidRDefault="711957D9" w14:paraId="21633831" w14:textId="24BBD9A0">
      <w:r w:rsidRPr="006F4788">
        <w:t>2.3. Instalação da central de incêndio</w:t>
      </w:r>
    </w:p>
    <w:p w:rsidRPr="006F4788" w:rsidR="002A19BF" w:rsidP="002F503F" w:rsidRDefault="711957D9" w14:paraId="24A5C55A" w14:textId="57F692AF">
      <w:r w:rsidRPr="006F4788">
        <w:t>2.4. Instalação do sistema de monitoramento de energia</w:t>
      </w:r>
    </w:p>
    <w:p w:rsidRPr="006F4788" w:rsidR="002A19BF" w:rsidP="002F503F" w:rsidRDefault="711957D9" w14:paraId="71FA9594" w14:textId="296626DB">
      <w:r w:rsidRPr="006F4788">
        <w:t>2.5. Instalação da assistente de voz</w:t>
      </w:r>
    </w:p>
    <w:p w:rsidRPr="006F4788" w:rsidR="002A19BF" w:rsidP="002F503F" w:rsidRDefault="711957D9" w14:paraId="3A9A75FC" w14:textId="05770554">
      <w:r w:rsidRPr="006F4788">
        <w:t>2.6. Instalação do interfone</w:t>
      </w:r>
    </w:p>
    <w:p w:rsidRPr="006F4788" w:rsidR="002A19BF" w:rsidP="002F503F" w:rsidRDefault="002A19BF" w14:paraId="346F6629" w14:textId="715F72A2"/>
    <w:p w:rsidRPr="006F4788" w:rsidR="002A19BF" w:rsidP="002F503F" w:rsidRDefault="711957D9" w14:paraId="37CD2854" w14:textId="31501BD9">
      <w:r w:rsidRPr="006F4788">
        <w:t>3. Configuração</w:t>
      </w:r>
    </w:p>
    <w:p w:rsidRPr="006F4788" w:rsidR="002A19BF" w:rsidP="002F503F" w:rsidRDefault="711957D9" w14:paraId="4E2E4DFE" w14:textId="42141838">
      <w:r w:rsidRPr="006F4788">
        <w:t>3.1. Sistema de monitoramento</w:t>
      </w:r>
    </w:p>
    <w:p w:rsidRPr="006F4788" w:rsidR="002A19BF" w:rsidP="002F503F" w:rsidRDefault="711957D9" w14:paraId="48A95CAC" w14:textId="17F1F8BC">
      <w:r w:rsidRPr="006F4788">
        <w:t>3.2. Programação e configuração</w:t>
      </w:r>
    </w:p>
    <w:p w:rsidRPr="006F4788" w:rsidR="002A19BF" w:rsidP="002F503F" w:rsidRDefault="002A19BF" w14:paraId="0E63A0CD" w14:textId="2B63D123"/>
    <w:p w:rsidRPr="006F4788" w:rsidR="002A19BF" w:rsidP="002F503F" w:rsidRDefault="711957D9" w14:paraId="766AA238" w14:textId="3A463297">
      <w:r w:rsidRPr="006F4788">
        <w:t>4.  Finalização</w:t>
      </w:r>
    </w:p>
    <w:p w:rsidRPr="006F4788" w:rsidR="002A19BF" w:rsidP="002F503F" w:rsidRDefault="711957D9" w14:paraId="42FC431F" w14:textId="38DFF65A">
      <w:r w:rsidRPr="006F4788">
        <w:t>4.1. Validação</w:t>
      </w:r>
    </w:p>
    <w:p w:rsidRPr="006F4788" w:rsidR="002A19BF" w:rsidP="002F503F" w:rsidRDefault="711957D9" w14:paraId="71FE12E4" w14:textId="02FA9B10">
      <w:r w:rsidRPr="006F4788">
        <w:lastRenderedPageBreak/>
        <w:t>4.2. Conclusão</w:t>
      </w:r>
    </w:p>
    <w:p w:rsidRPr="006F4788" w:rsidR="002A19BF" w:rsidP="002F503F" w:rsidRDefault="002A19BF" w14:paraId="40942A3B" w14:textId="26C9967B"/>
    <w:p w:rsidRPr="006F4788" w:rsidR="002A19BF" w:rsidP="002F503F" w:rsidRDefault="711957D9" w14:paraId="76D3B0F8" w14:textId="631B6969">
      <w:r w:rsidRPr="006F4788">
        <w:t>5. Documentação</w:t>
      </w:r>
    </w:p>
    <w:p w:rsidRPr="006F4788" w:rsidR="002A19BF" w:rsidP="002F503F" w:rsidRDefault="711957D9" w14:paraId="5773E653" w14:textId="19AE5C57">
      <w:r w:rsidRPr="006F4788">
        <w:t>5.1. Diário de bordo</w:t>
      </w:r>
    </w:p>
    <w:p w:rsidRPr="006F4788" w:rsidR="002A19BF" w:rsidP="002F503F" w:rsidRDefault="711957D9" w14:paraId="52B91208" w14:textId="51194062">
      <w:r w:rsidRPr="006F4788">
        <w:t>5.2. Documentação de gestão</w:t>
      </w:r>
    </w:p>
    <w:p w:rsidRPr="006F4788" w:rsidR="002A19BF" w:rsidP="002F503F" w:rsidRDefault="711957D9" w14:paraId="0A7FF163" w14:textId="1D1FF35C">
      <w:r w:rsidRPr="006F4788">
        <w:t>5.3. Documentação técnica</w:t>
      </w:r>
    </w:p>
    <w:p w:rsidRPr="006F4788" w:rsidR="002A19BF" w:rsidP="002F503F" w:rsidRDefault="711957D9" w14:paraId="301C4D88" w14:textId="27EBEF9A">
      <w:r w:rsidRPr="006F4788">
        <w:t>5.4. Slides para apresentação</w:t>
      </w:r>
    </w:p>
    <w:p w:rsidRPr="006F4788" w:rsidR="002A19BF" w:rsidP="002F503F" w:rsidRDefault="002A19BF" w14:paraId="074B08BB" w14:textId="6F87C959"/>
    <w:p w:rsidRPr="006F4788" w:rsidR="002A19BF" w:rsidP="002F503F" w:rsidRDefault="711957D9" w14:paraId="10E7E4D4" w14:textId="5B7D695F">
      <w:r w:rsidRPr="006F4788">
        <w:t>6. Apresentação TCC</w:t>
      </w:r>
    </w:p>
    <w:p w:rsidRPr="006F4788" w:rsidR="002A19BF" w:rsidP="002F503F" w:rsidRDefault="711957D9" w14:paraId="5539FF78" w14:textId="2153B180">
      <w:r w:rsidRPr="006F4788">
        <w:t>6.1. Entrega do projeto</w:t>
      </w:r>
    </w:p>
    <w:p w:rsidRPr="006F4788" w:rsidR="002A19BF" w:rsidP="002F503F" w:rsidRDefault="711957D9" w14:paraId="55133A07" w14:textId="22CD4B13">
      <w:r w:rsidRPr="006F4788">
        <w:t>6.2. Seminário</w:t>
      </w:r>
    </w:p>
    <w:p w:rsidRPr="006F4788" w:rsidR="002A19BF" w:rsidP="002F503F" w:rsidRDefault="002A19BF" w14:paraId="0FB78278" w14:textId="7C089E5A"/>
    <w:p w:rsidRPr="006F4788" w:rsidR="002A19BF" w:rsidP="002F503F" w:rsidRDefault="002A19BF" w14:paraId="1FC39945" w14:textId="77777777"/>
    <w:p w:rsidRPr="006F4788" w:rsidR="008843C9" w:rsidP="002F503F" w:rsidRDefault="008843C9" w14:paraId="0562CB0E" w14:textId="77777777"/>
    <w:p w:rsidRPr="006F4788" w:rsidR="008843C9" w:rsidP="002F503F" w:rsidRDefault="008843C9" w14:paraId="34CE0A41" w14:textId="77777777"/>
    <w:p w:rsidRPr="006F4788" w:rsidR="008843C9" w:rsidP="002F503F" w:rsidRDefault="008843C9" w14:paraId="62EBF3C5" w14:textId="77777777"/>
    <w:p w:rsidRPr="006F4788" w:rsidR="008843C9" w:rsidP="002F503F" w:rsidRDefault="008843C9" w14:paraId="6D98A12B" w14:textId="77777777"/>
    <w:p w:rsidRPr="006F4788" w:rsidR="008843C9" w:rsidP="002F503F" w:rsidRDefault="008843C9" w14:paraId="2946DB82" w14:textId="77777777"/>
    <w:p w:rsidRPr="006F4788" w:rsidR="008843C9" w:rsidP="002F503F" w:rsidRDefault="008843C9" w14:paraId="5997CC1D" w14:textId="77777777"/>
    <w:p w:rsidRPr="006F4788" w:rsidR="008843C9" w:rsidP="002F503F" w:rsidRDefault="008843C9" w14:paraId="110FFD37" w14:textId="77777777"/>
    <w:p w:rsidRPr="002F503F" w:rsidR="008843C9" w:rsidP="002F503F" w:rsidRDefault="008843C9" w14:paraId="6B699379" w14:textId="77777777">
      <w:pPr>
        <w:rPr>
          <w:sz w:val="22"/>
        </w:rPr>
      </w:pPr>
    </w:p>
    <w:tbl>
      <w:tblPr>
        <w:tblW w:w="9073" w:type="dxa"/>
        <w:tblInd w:w="-289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fixed"/>
        <w:tblCellMar>
          <w:left w:w="28" w:type="dxa"/>
          <w:right w:w="0" w:type="dxa"/>
        </w:tblCellMar>
        <w:tblLook w:val="0000" w:firstRow="0" w:lastRow="0" w:firstColumn="0" w:lastColumn="0" w:noHBand="0" w:noVBand="0"/>
      </w:tblPr>
      <w:tblGrid>
        <w:gridCol w:w="3166"/>
        <w:gridCol w:w="3990"/>
        <w:gridCol w:w="1917"/>
      </w:tblGrid>
      <w:tr w:rsidRPr="002F503F" w:rsidR="008843C9" w:rsidTr="7BF26FBA" w14:paraId="1EFD02D5" w14:textId="77777777">
        <w:trPr>
          <w:trHeight w:val="330"/>
        </w:trPr>
        <w:tc>
          <w:tcPr>
            <w:tcW w:w="9073" w:type="dxa"/>
            <w:gridSpan w:val="3"/>
            <w:shd w:val="clear" w:color="auto" w:fill="DBE5F1" w:themeFill="accent1" w:themeFillTint="33"/>
            <w:tcMar/>
            <w:vAlign w:val="center"/>
          </w:tcPr>
          <w:p w:rsidRPr="002F503F" w:rsidR="008843C9" w:rsidP="002F503F" w:rsidRDefault="008843C9" w14:paraId="40EEA61B" w14:textId="77777777">
            <w:r w:rsidRPr="002F503F">
              <w:t>Aprovações</w:t>
            </w:r>
          </w:p>
        </w:tc>
      </w:tr>
      <w:tr w:rsidRPr="002F503F" w:rsidR="008843C9" w:rsidTr="7BF26FBA" w14:paraId="2172F5DB" w14:textId="77777777">
        <w:trPr>
          <w:trHeight w:val="330"/>
        </w:trPr>
        <w:tc>
          <w:tcPr>
            <w:tcW w:w="3166" w:type="dxa"/>
            <w:shd w:val="clear" w:color="auto" w:fill="DBE5F1" w:themeFill="accent1" w:themeFillTint="33"/>
            <w:tcMar/>
            <w:vAlign w:val="center"/>
          </w:tcPr>
          <w:p w:rsidRPr="002F503F" w:rsidR="008843C9" w:rsidP="002F503F" w:rsidRDefault="008843C9" w14:paraId="300377B9" w14:textId="77777777">
            <w:r w:rsidRPr="002F503F">
              <w:t>Participante</w:t>
            </w:r>
          </w:p>
        </w:tc>
        <w:tc>
          <w:tcPr>
            <w:tcW w:w="3990" w:type="dxa"/>
            <w:shd w:val="clear" w:color="auto" w:fill="DBE5F1" w:themeFill="accent1" w:themeFillTint="33"/>
            <w:tcMar/>
            <w:vAlign w:val="center"/>
          </w:tcPr>
          <w:p w:rsidRPr="002F503F" w:rsidR="008843C9" w:rsidP="002F503F" w:rsidRDefault="008843C9" w14:paraId="5ACBA875" w14:textId="77777777">
            <w:r w:rsidRPr="002F503F">
              <w:t>Assinatura</w:t>
            </w:r>
          </w:p>
        </w:tc>
        <w:tc>
          <w:tcPr>
            <w:tcW w:w="1917" w:type="dxa"/>
            <w:shd w:val="clear" w:color="auto" w:fill="DBE5F1" w:themeFill="accent1" w:themeFillTint="33"/>
            <w:tcMar/>
            <w:vAlign w:val="center"/>
          </w:tcPr>
          <w:p w:rsidRPr="002F503F" w:rsidR="008843C9" w:rsidP="002F503F" w:rsidRDefault="008843C9" w14:paraId="2D67A478" w14:textId="77777777">
            <w:r w:rsidRPr="002F503F">
              <w:t>Data</w:t>
            </w:r>
          </w:p>
        </w:tc>
      </w:tr>
      <w:tr w:rsidRPr="002F503F" w:rsidR="008843C9" w:rsidTr="7BF26FBA" w14:paraId="76DF3C8D" w14:textId="77777777">
        <w:trPr>
          <w:trHeight w:val="330"/>
        </w:trPr>
        <w:tc>
          <w:tcPr>
            <w:tcW w:w="3166" w:type="dxa"/>
            <w:tcMar/>
            <w:vAlign w:val="center"/>
          </w:tcPr>
          <w:p w:rsidRPr="002F503F" w:rsidR="008843C9" w:rsidP="002F503F" w:rsidRDefault="008843C9" w14:paraId="010CB18A" w14:textId="77777777">
            <w:r w:rsidRPr="002F503F">
              <w:t>Patrocinador do Projeto</w:t>
            </w:r>
          </w:p>
        </w:tc>
        <w:tc>
          <w:tcPr>
            <w:tcW w:w="3990" w:type="dxa"/>
            <w:tcMar/>
            <w:vAlign w:val="center"/>
          </w:tcPr>
          <w:p w:rsidRPr="002F503F" w:rsidR="008843C9" w:rsidP="002F503F" w:rsidRDefault="008843C9" w14:paraId="3FE9F23F" w14:textId="22344FA9">
            <w:pPr>
              <w:rPr>
                <w:rFonts w:eastAsia="Calibri"/>
              </w:rPr>
            </w:pPr>
          </w:p>
        </w:tc>
        <w:tc>
          <w:tcPr>
            <w:tcW w:w="1917" w:type="dxa"/>
            <w:tcMar/>
            <w:vAlign w:val="center"/>
          </w:tcPr>
          <w:p w:rsidRPr="002F503F" w:rsidR="008843C9" w:rsidP="002F503F" w:rsidRDefault="1F10C6DA" w14:paraId="1F72F646" w14:textId="00AF9B7A">
            <w:r w:rsidRPr="002F503F">
              <w:t>09/09/2021</w:t>
            </w:r>
          </w:p>
        </w:tc>
      </w:tr>
      <w:tr w:rsidRPr="002F503F" w:rsidR="00891B0D" w:rsidTr="7BF26FBA" w14:paraId="402A5979" w14:textId="77777777">
        <w:trPr>
          <w:trHeight w:val="330"/>
        </w:trPr>
        <w:tc>
          <w:tcPr>
            <w:tcW w:w="3166" w:type="dxa"/>
            <w:tcMar/>
            <w:vAlign w:val="center"/>
          </w:tcPr>
          <w:p w:rsidRPr="002F503F" w:rsidR="00891B0D" w:rsidP="002F503F" w:rsidRDefault="00891B0D" w14:paraId="038EC37B" w14:textId="64B9FC05">
            <w:r w:rsidRPr="002F503F">
              <w:t>Gerente do Projeto</w:t>
            </w:r>
          </w:p>
        </w:tc>
        <w:tc>
          <w:tcPr>
            <w:tcW w:w="3990" w:type="dxa"/>
            <w:tcMar/>
            <w:vAlign w:val="center"/>
          </w:tcPr>
          <w:p w:rsidRPr="002F503F" w:rsidR="00891B0D" w:rsidP="002F503F" w:rsidRDefault="00891B0D" w14:paraId="16EDF784" w14:textId="4BE0C33C">
            <w:r w:rsidRPr="002F503F">
              <w:t>Leandro Costa</w:t>
            </w:r>
          </w:p>
        </w:tc>
        <w:tc>
          <w:tcPr>
            <w:tcW w:w="1917" w:type="dxa"/>
            <w:tcMar/>
            <w:vAlign w:val="center"/>
          </w:tcPr>
          <w:p w:rsidRPr="002F503F" w:rsidR="00891B0D" w:rsidP="002F503F" w:rsidRDefault="00891B0D" w14:paraId="423D2E69" w14:textId="4C0DFF8A">
            <w:r w:rsidRPr="002F503F">
              <w:t>09/09/2021</w:t>
            </w:r>
            <w:bookmarkStart w:name="_GoBack" w:id="34"/>
            <w:bookmarkEnd w:id="34"/>
          </w:p>
        </w:tc>
      </w:tr>
      <w:tr w:rsidRPr="002F503F" w:rsidR="008843C9" w:rsidTr="7BF26FBA" w14:paraId="6B051F3A" w14:textId="77777777">
        <w:trPr>
          <w:trHeight w:val="330"/>
        </w:trPr>
        <w:tc>
          <w:tcPr>
            <w:tcW w:w="3166" w:type="dxa"/>
            <w:tcMar/>
            <w:vAlign w:val="center"/>
          </w:tcPr>
          <w:p w:rsidRPr="002F503F" w:rsidR="008843C9" w:rsidP="002F503F" w:rsidRDefault="00891B0D" w14:paraId="513D7B20" w14:textId="736877C2">
            <w:r w:rsidRPr="002F503F">
              <w:t>Tecnico</w:t>
            </w:r>
            <w:r>
              <w:t>0</w:t>
            </w:r>
          </w:p>
        </w:tc>
        <w:tc>
          <w:tcPr>
            <w:tcW w:w="3990" w:type="dxa"/>
            <w:tcMar/>
            <w:vAlign w:val="center"/>
          </w:tcPr>
          <w:p w:rsidRPr="002F503F" w:rsidR="008843C9" w:rsidP="002F503F" w:rsidRDefault="5FAF6A8B" w14:paraId="08CE6F91" w14:textId="22EA91C8">
            <w:r w:rsidR="6BDBD723">
              <w:rPr/>
              <w:t>P</w:t>
            </w:r>
            <w:r w:rsidR="68AF9B2A">
              <w:rPr/>
              <w:t>é</w:t>
            </w:r>
            <w:r w:rsidR="6BDBD723">
              <w:rPr/>
              <w:t>trick</w:t>
            </w:r>
            <w:r w:rsidR="6BDBD723">
              <w:rPr/>
              <w:t xml:space="preserve"> Gomes</w:t>
            </w:r>
          </w:p>
        </w:tc>
        <w:tc>
          <w:tcPr>
            <w:tcW w:w="1917" w:type="dxa"/>
            <w:tcMar/>
            <w:vAlign w:val="center"/>
          </w:tcPr>
          <w:p w:rsidRPr="002F503F" w:rsidR="008843C9" w:rsidP="002F503F" w:rsidRDefault="3A4AB8A9" w14:paraId="61CDCEAD" w14:textId="36403A20">
            <w:r w:rsidRPr="002F503F">
              <w:t>09/09/2021</w:t>
            </w:r>
          </w:p>
        </w:tc>
      </w:tr>
      <w:tr w:rsidRPr="002F503F" w:rsidR="1788393D" w:rsidTr="7BF26FBA" w14:paraId="0F69DFEC" w14:textId="77777777">
        <w:trPr>
          <w:trHeight w:val="330"/>
        </w:trPr>
        <w:tc>
          <w:tcPr>
            <w:tcW w:w="3166" w:type="dxa"/>
            <w:tcMar/>
            <w:vAlign w:val="center"/>
          </w:tcPr>
          <w:p w:rsidRPr="002F503F" w:rsidR="3D76E74E" w:rsidP="002F503F" w:rsidRDefault="3D76E74E" w14:paraId="2D7F4DDE" w14:textId="00B907F1">
            <w:r w:rsidRPr="002F503F">
              <w:t>Tecnico1</w:t>
            </w:r>
          </w:p>
        </w:tc>
        <w:tc>
          <w:tcPr>
            <w:tcW w:w="3990" w:type="dxa"/>
            <w:tcMar/>
            <w:vAlign w:val="center"/>
          </w:tcPr>
          <w:p w:rsidRPr="002F503F" w:rsidR="0F132B67" w:rsidP="002F503F" w:rsidRDefault="0F132B67" w14:paraId="0E4C7367" w14:textId="1C481E2A">
            <w:r w:rsidRPr="002F503F">
              <w:t>João Miranda</w:t>
            </w:r>
          </w:p>
        </w:tc>
        <w:tc>
          <w:tcPr>
            <w:tcW w:w="1917" w:type="dxa"/>
            <w:tcMar/>
            <w:vAlign w:val="center"/>
          </w:tcPr>
          <w:p w:rsidRPr="002F503F" w:rsidR="0D413A25" w:rsidP="002F503F" w:rsidRDefault="0D413A25" w14:paraId="1CF5CAB0" w14:textId="32CDF8A6">
            <w:r w:rsidRPr="002F503F">
              <w:t>09/09/2021</w:t>
            </w:r>
          </w:p>
        </w:tc>
      </w:tr>
      <w:tr w:rsidRPr="002F503F" w:rsidR="1788393D" w:rsidTr="7BF26FBA" w14:paraId="44BA7F60" w14:textId="77777777">
        <w:trPr>
          <w:trHeight w:val="330"/>
        </w:trPr>
        <w:tc>
          <w:tcPr>
            <w:tcW w:w="3166" w:type="dxa"/>
            <w:tcMar/>
            <w:vAlign w:val="center"/>
          </w:tcPr>
          <w:p w:rsidRPr="002F503F" w:rsidR="6FBA1FA0" w:rsidP="002F503F" w:rsidRDefault="6FBA1FA0" w14:paraId="63D8B96D" w14:textId="2B5CE579">
            <w:r w:rsidRPr="002F503F">
              <w:t>Tecnico2</w:t>
            </w:r>
          </w:p>
        </w:tc>
        <w:tc>
          <w:tcPr>
            <w:tcW w:w="3990" w:type="dxa"/>
            <w:tcMar/>
            <w:vAlign w:val="center"/>
          </w:tcPr>
          <w:p w:rsidRPr="002F503F" w:rsidR="7730BA0B" w:rsidP="002F503F" w:rsidRDefault="7730BA0B" w14:paraId="17404A14" w14:textId="07130B13">
            <w:r w:rsidRPr="002F503F">
              <w:t>Damião Sousa</w:t>
            </w:r>
          </w:p>
        </w:tc>
        <w:tc>
          <w:tcPr>
            <w:tcW w:w="1917" w:type="dxa"/>
            <w:tcMar/>
            <w:vAlign w:val="center"/>
          </w:tcPr>
          <w:p w:rsidRPr="002F503F" w:rsidR="30BF23FE" w:rsidP="002F503F" w:rsidRDefault="30BF23FE" w14:paraId="36E6CC87" w14:textId="71CFD327">
            <w:r w:rsidRPr="002F503F">
              <w:t>09/09/2021</w:t>
            </w:r>
          </w:p>
        </w:tc>
      </w:tr>
      <w:tr w:rsidRPr="002F503F" w:rsidR="1788393D" w:rsidTr="7BF26FBA" w14:paraId="054D7BA3" w14:textId="77777777">
        <w:trPr>
          <w:trHeight w:val="330"/>
        </w:trPr>
        <w:tc>
          <w:tcPr>
            <w:tcW w:w="3166" w:type="dxa"/>
            <w:tcMar/>
            <w:vAlign w:val="center"/>
          </w:tcPr>
          <w:p w:rsidRPr="002F503F" w:rsidR="1788393D" w:rsidP="002F503F" w:rsidRDefault="3594703C" w14:paraId="2BF6AF08" w14:textId="4E27E160">
            <w:r w:rsidRPr="002F503F">
              <w:t>Tecnico</w:t>
            </w:r>
            <w:r w:rsidRPr="002F503F" w:rsidR="72DA372E">
              <w:t>3</w:t>
            </w:r>
          </w:p>
        </w:tc>
        <w:tc>
          <w:tcPr>
            <w:tcW w:w="3990" w:type="dxa"/>
            <w:tcMar/>
            <w:vAlign w:val="center"/>
          </w:tcPr>
          <w:p w:rsidRPr="002F503F" w:rsidR="62A51581" w:rsidP="002F503F" w:rsidRDefault="62A51581" w14:paraId="42A891C5" w14:textId="15B9F286">
            <w:r w:rsidRPr="002F503F">
              <w:t>Cosme Sousa</w:t>
            </w:r>
          </w:p>
        </w:tc>
        <w:tc>
          <w:tcPr>
            <w:tcW w:w="1917" w:type="dxa"/>
            <w:tcMar/>
            <w:vAlign w:val="center"/>
          </w:tcPr>
          <w:p w:rsidRPr="002F503F" w:rsidR="360CBFD3" w:rsidP="002F503F" w:rsidRDefault="360CBFD3" w14:paraId="11E0F32C" w14:textId="47566DAC">
            <w:r w:rsidRPr="002F503F">
              <w:t>09/09/2021</w:t>
            </w:r>
          </w:p>
        </w:tc>
      </w:tr>
      <w:tr w:rsidRPr="002F503F" w:rsidR="1788393D" w:rsidTr="7BF26FBA" w14:paraId="039C39A1" w14:textId="77777777">
        <w:trPr>
          <w:trHeight w:val="330"/>
        </w:trPr>
        <w:tc>
          <w:tcPr>
            <w:tcW w:w="3166" w:type="dxa"/>
            <w:tcMar/>
            <w:vAlign w:val="center"/>
          </w:tcPr>
          <w:p w:rsidRPr="002F503F" w:rsidR="1788393D" w:rsidP="002F503F" w:rsidRDefault="7BABEEED" w14:paraId="7752E963" w14:textId="657C8ECE">
            <w:r w:rsidRPr="002F503F">
              <w:t>Técnico4</w:t>
            </w:r>
          </w:p>
        </w:tc>
        <w:tc>
          <w:tcPr>
            <w:tcW w:w="3990" w:type="dxa"/>
            <w:tcMar/>
            <w:vAlign w:val="center"/>
          </w:tcPr>
          <w:p w:rsidRPr="002F503F" w:rsidR="62A51581" w:rsidP="002F503F" w:rsidRDefault="62A51581" w14:paraId="21DF0A70" w14:textId="24DDD992">
            <w:r w:rsidRPr="002F503F">
              <w:t>Nilton Guerra</w:t>
            </w:r>
          </w:p>
        </w:tc>
        <w:tc>
          <w:tcPr>
            <w:tcW w:w="1917" w:type="dxa"/>
            <w:tcMar/>
            <w:vAlign w:val="center"/>
          </w:tcPr>
          <w:p w:rsidRPr="002F503F" w:rsidR="751AD507" w:rsidP="002F503F" w:rsidRDefault="751AD507" w14:paraId="468B22E6" w14:textId="7A0905BA">
            <w:r w:rsidRPr="002F503F">
              <w:t>09/09/2021</w:t>
            </w:r>
          </w:p>
        </w:tc>
      </w:tr>
    </w:tbl>
    <w:p w:rsidRPr="006F4788" w:rsidR="008843C9" w:rsidP="002F503F" w:rsidRDefault="008843C9" w14:paraId="6BB9E253" w14:textId="77777777"/>
    <w:p w:rsidR="008843C9" w:rsidP="002F503F" w:rsidRDefault="008843C9" w14:paraId="23DE523C" w14:textId="77777777"/>
    <w:sectPr w:rsidR="008843C9" w:rsidSect="00C710EB">
      <w:footerReference w:type="default" r:id="rId14"/>
      <w:pgSz w:w="11906" w:h="16838" w:orient="portrait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B4682" w:rsidP="002F503F" w:rsidRDefault="00FB4682" w14:paraId="2B43528F" w14:textId="77777777">
      <w:r>
        <w:separator/>
      </w:r>
    </w:p>
  </w:endnote>
  <w:endnote w:type="continuationSeparator" w:id="0">
    <w:p w:rsidR="00FB4682" w:rsidP="002F503F" w:rsidRDefault="00FB4682" w14:paraId="665D6640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&quot;Courier New&quot;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043" w:type="dxa"/>
      <w:jc w:val="center"/>
      <w:tblBorders>
        <w:top w:val="single" w:color="auto" w:sz="4" w:space="0"/>
      </w:tblBorders>
      <w:tblLook w:val="01E0" w:firstRow="1" w:lastRow="1" w:firstColumn="1" w:lastColumn="1" w:noHBand="0" w:noVBand="0"/>
    </w:tblPr>
    <w:tblGrid>
      <w:gridCol w:w="3741"/>
      <w:gridCol w:w="5302"/>
    </w:tblGrid>
    <w:tr w:rsidRPr="006419CA" w:rsidR="008E7F3A" w:rsidTr="00957346" w14:paraId="22BD98D7" w14:textId="77777777">
      <w:trPr>
        <w:jc w:val="center"/>
      </w:trPr>
      <w:tc>
        <w:tcPr>
          <w:tcW w:w="3741" w:type="dxa"/>
          <w:vAlign w:val="center"/>
        </w:tcPr>
        <w:p w:rsidRPr="006419CA" w:rsidR="008E7F3A" w:rsidP="002F503F" w:rsidRDefault="008E7F3A" w14:paraId="6CC1FCD2" w14:textId="00DDCABB">
          <w:pPr>
            <w:pStyle w:val="Rodap"/>
          </w:pPr>
        </w:p>
      </w:tc>
      <w:tc>
        <w:tcPr>
          <w:tcW w:w="5302" w:type="dxa"/>
          <w:vAlign w:val="center"/>
        </w:tcPr>
        <w:p w:rsidRPr="006419CA" w:rsidR="008E7F3A" w:rsidP="002F503F" w:rsidRDefault="008E7F3A" w14:paraId="365576B9" w14:textId="34228095">
          <w:pPr>
            <w:pStyle w:val="Rodap"/>
          </w:pPr>
        </w:p>
      </w:tc>
    </w:tr>
  </w:tbl>
  <w:p w:rsidRPr="00C11B15" w:rsidR="008E7F3A" w:rsidP="002F503F" w:rsidRDefault="008E7F3A" w14:paraId="132D4396" w14:textId="4A70CD8D">
    <w:pPr>
      <w:pStyle w:val="Rodap"/>
    </w:pPr>
    <w:r>
      <w:tab/>
    </w:r>
    <w:r>
      <w:tab/>
    </w:r>
    <w:r w:rsidRPr="00C11B15">
      <w:t xml:space="preserve">Página </w:t>
    </w:r>
    <w:r w:rsidRPr="00C11B15">
      <w:fldChar w:fldCharType="begin"/>
    </w:r>
    <w:r w:rsidRPr="00C11B15">
      <w:instrText xml:space="preserve"> PAGE </w:instrText>
    </w:r>
    <w:r w:rsidRPr="00C11B15">
      <w:fldChar w:fldCharType="separate"/>
    </w:r>
    <w:r w:rsidRPr="00C11B15">
      <w:t>1</w:t>
    </w:r>
    <w:r w:rsidRPr="00C11B15">
      <w:fldChar w:fldCharType="end"/>
    </w:r>
    <w:r w:rsidRPr="00C11B15">
      <w:t xml:space="preserve"> de </w:t>
    </w:r>
    <w:r>
      <w:fldChar w:fldCharType="begin"/>
    </w:r>
    <w:r>
      <w:instrText> NUMPAGES </w:instrText>
    </w:r>
    <w:r>
      <w:fldChar w:fldCharType="separate"/>
    </w:r>
    <w:r w:rsidRPr="00C11B15">
      <w:t>11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B4682" w:rsidP="002F503F" w:rsidRDefault="00FB4682" w14:paraId="35C5F291" w14:textId="77777777">
      <w:r>
        <w:separator/>
      </w:r>
    </w:p>
  </w:footnote>
  <w:footnote w:type="continuationSeparator" w:id="0">
    <w:p w:rsidR="00FB4682" w:rsidP="002F503F" w:rsidRDefault="00FB4682" w14:paraId="02A660AA" w14:textId="77777777"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>
  <int2:observations>
    <int2:textHash int2:hashCode="QNhXdqDI6G0A0+" int2:id="izq2DQJj">
      <int2:state int2:type="LegacyProofing" int2:value="Rejected"/>
    </int2:textHash>
    <int2:textHash int2:hashCode="3OkL72qh9iq/Xq" int2:id="0Gd9mzMA">
      <int2:state int2:type="LegacyProofing" int2:value="Rejected"/>
    </int2:textHash>
    <int2:textHash int2:hashCode="j0V/mMOT19uW83" int2:id="4KDqzm7W">
      <int2:state int2:type="LegacyProofing" int2:value="Rejected"/>
    </int2:textHash>
    <int2:textHash int2:hashCode="xAyZppY9NsdWXa" int2:id="QG4zTpBt">
      <int2:state int2:type="LegacyProofing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F46743"/>
    <w:multiLevelType w:val="hybridMultilevel"/>
    <w:tmpl w:val="81C86714"/>
    <w:lvl w:ilvl="0" w:tplc="E19E2F3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7D0CCC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3C8D22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EB09B4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D4E3E2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FE4CB4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3602FD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3B836E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F36C4B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FCB0DA2"/>
    <w:multiLevelType w:val="hybridMultilevel"/>
    <w:tmpl w:val="66FC2682"/>
    <w:lvl w:ilvl="0" w:tplc="0416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" w15:restartNumberingAfterBreak="0">
    <w:nsid w:val="1CE81B0E"/>
    <w:multiLevelType w:val="multilevel"/>
    <w:tmpl w:val="208638B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3" w15:restartNumberingAfterBreak="0">
    <w:nsid w:val="293B72AC"/>
    <w:multiLevelType w:val="hybridMultilevel"/>
    <w:tmpl w:val="DD78D8CC"/>
    <w:lvl w:ilvl="0" w:tplc="CA7A5E2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06AF0A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A866A6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AF01EF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312E7C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87C7A7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83AA0F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B84C9E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F722B6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2F81198D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33D23AB1"/>
    <w:multiLevelType w:val="hybridMultilevel"/>
    <w:tmpl w:val="A6DE1D3A"/>
    <w:lvl w:ilvl="0" w:tplc="04160001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6" w15:restartNumberingAfterBreak="0">
    <w:nsid w:val="34387DD7"/>
    <w:multiLevelType w:val="hybridMultilevel"/>
    <w:tmpl w:val="DEA60516"/>
    <w:lvl w:ilvl="0" w:tplc="99527C5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9CEE80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EBC5D6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A8457F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494CA6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6F4514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3F870B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8A2A52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86E17D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39291791"/>
    <w:multiLevelType w:val="hybridMultilevel"/>
    <w:tmpl w:val="9196C00E"/>
    <w:lvl w:ilvl="0" w:tplc="7BCA99C8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F766BA6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F98AB3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BFADC2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932943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A7AF86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AB2A2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E00CE8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35480E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3FFB510F"/>
    <w:multiLevelType w:val="hybridMultilevel"/>
    <w:tmpl w:val="EDD0E3C0"/>
    <w:lvl w:ilvl="0" w:tplc="ECE80370">
      <w:start w:val="1"/>
      <w:numFmt w:val="decimal"/>
      <w:pStyle w:val="Ttulo1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B2D47BD"/>
    <w:multiLevelType w:val="hybridMultilevel"/>
    <w:tmpl w:val="B8A06246"/>
    <w:lvl w:ilvl="0" w:tplc="04160001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10" w15:restartNumberingAfterBreak="0">
    <w:nsid w:val="4D171F33"/>
    <w:multiLevelType w:val="hybridMultilevel"/>
    <w:tmpl w:val="2DD47526"/>
    <w:lvl w:ilvl="0" w:tplc="BC605FD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C3AD3D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F5405C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7309C8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930AAE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F609DC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E06491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9E89BD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D80A19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5A3037F7"/>
    <w:multiLevelType w:val="hybridMultilevel"/>
    <w:tmpl w:val="5B0425EA"/>
    <w:lvl w:ilvl="0" w:tplc="04160001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12" w15:restartNumberingAfterBreak="0">
    <w:nsid w:val="61F70AE1"/>
    <w:multiLevelType w:val="multilevel"/>
    <w:tmpl w:val="DBB06EC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4264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3" w15:restartNumberingAfterBreak="0">
    <w:nsid w:val="62E250DE"/>
    <w:multiLevelType w:val="hybridMultilevel"/>
    <w:tmpl w:val="58D093B4"/>
    <w:lvl w:ilvl="0" w:tplc="C596C88C">
      <w:start w:val="1"/>
      <w:numFmt w:val="bullet"/>
      <w:lvlText w:val="o"/>
      <w:lvlJc w:val="left"/>
      <w:pPr>
        <w:ind w:left="720" w:hanging="360"/>
      </w:pPr>
      <w:rPr>
        <w:rFonts w:hint="default" w:ascii="&quot;Courier New&quot;" w:hAnsi="&quot;Courier New&quot;"/>
      </w:rPr>
    </w:lvl>
    <w:lvl w:ilvl="1" w:tplc="27C4DCD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BE2B4B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918D39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C3AB9D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63E63E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E52035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EE62F0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08AE58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66E23DCB"/>
    <w:multiLevelType w:val="hybridMultilevel"/>
    <w:tmpl w:val="9558FE72"/>
    <w:lvl w:ilvl="0" w:tplc="0AB2C26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5EAE0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FBA585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72EE88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2F06FE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C6C61A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980C01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9D0CFE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436B21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6CD60BFC"/>
    <w:multiLevelType w:val="hybridMultilevel"/>
    <w:tmpl w:val="ED22C72E"/>
    <w:lvl w:ilvl="0" w:tplc="E42E63C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3400B0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8961B6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F5AD61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AD61A8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FFAD4A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AD0E32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CC0EF7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66A013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6ECB2AC0"/>
    <w:multiLevelType w:val="hybridMultilevel"/>
    <w:tmpl w:val="9C3C477E"/>
    <w:lvl w:ilvl="0" w:tplc="407E9F8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F96A7E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A500D2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B60C8C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B848E1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4DA68E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C58BC0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7CC696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0182ED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758301C8"/>
    <w:multiLevelType w:val="hybridMultilevel"/>
    <w:tmpl w:val="F83E2F2E"/>
    <w:lvl w:ilvl="0" w:tplc="7060A31A">
      <w:start w:val="1"/>
      <w:numFmt w:val="decimal"/>
      <w:lvlText w:val="%1"/>
      <w:lvlJc w:val="left"/>
      <w:pPr>
        <w:ind w:left="720" w:hanging="360"/>
      </w:pPr>
    </w:lvl>
    <w:lvl w:ilvl="1" w:tplc="BA84E1E8">
      <w:start w:val="1"/>
      <w:numFmt w:val="lowerLetter"/>
      <w:lvlText w:val="%2."/>
      <w:lvlJc w:val="left"/>
      <w:pPr>
        <w:ind w:left="1440" w:hanging="360"/>
      </w:pPr>
    </w:lvl>
    <w:lvl w:ilvl="2" w:tplc="156C4908">
      <w:start w:val="1"/>
      <w:numFmt w:val="lowerRoman"/>
      <w:lvlText w:val="%3."/>
      <w:lvlJc w:val="right"/>
      <w:pPr>
        <w:ind w:left="2160" w:hanging="180"/>
      </w:pPr>
    </w:lvl>
    <w:lvl w:ilvl="3" w:tplc="3F1A5BE0">
      <w:start w:val="1"/>
      <w:numFmt w:val="decimal"/>
      <w:lvlText w:val="%4."/>
      <w:lvlJc w:val="left"/>
      <w:pPr>
        <w:ind w:left="2880" w:hanging="360"/>
      </w:pPr>
    </w:lvl>
    <w:lvl w:ilvl="4" w:tplc="0134A3EC">
      <w:start w:val="1"/>
      <w:numFmt w:val="lowerLetter"/>
      <w:lvlText w:val="%5."/>
      <w:lvlJc w:val="left"/>
      <w:pPr>
        <w:ind w:left="3600" w:hanging="360"/>
      </w:pPr>
    </w:lvl>
    <w:lvl w:ilvl="5" w:tplc="269CAAE8">
      <w:start w:val="1"/>
      <w:numFmt w:val="lowerRoman"/>
      <w:lvlText w:val="%6."/>
      <w:lvlJc w:val="right"/>
      <w:pPr>
        <w:ind w:left="4320" w:hanging="180"/>
      </w:pPr>
    </w:lvl>
    <w:lvl w:ilvl="6" w:tplc="17848D0C">
      <w:start w:val="1"/>
      <w:numFmt w:val="decimal"/>
      <w:lvlText w:val="%7."/>
      <w:lvlJc w:val="left"/>
      <w:pPr>
        <w:ind w:left="5040" w:hanging="360"/>
      </w:pPr>
    </w:lvl>
    <w:lvl w:ilvl="7" w:tplc="981E4594">
      <w:start w:val="1"/>
      <w:numFmt w:val="lowerLetter"/>
      <w:lvlText w:val="%8."/>
      <w:lvlJc w:val="left"/>
      <w:pPr>
        <w:ind w:left="5760" w:hanging="360"/>
      </w:pPr>
    </w:lvl>
    <w:lvl w:ilvl="8" w:tplc="A044E110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A8A48B2"/>
    <w:multiLevelType w:val="hybridMultilevel"/>
    <w:tmpl w:val="0E900EF6"/>
    <w:lvl w:ilvl="0" w:tplc="33E6832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6BA217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7A808A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97293C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5725C1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5B4090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E22F26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5AF4E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1CE349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7FB87922"/>
    <w:multiLevelType w:val="hybridMultilevel"/>
    <w:tmpl w:val="B35EC9A6"/>
    <w:lvl w:ilvl="0" w:tplc="7E9470A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1E2D6D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B626FD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89209F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C02FCB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570C55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46A76A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5C47CE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F2E3A6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7"/>
  </w:num>
  <w:num w:numId="2">
    <w:abstractNumId w:val="15"/>
  </w:num>
  <w:num w:numId="3">
    <w:abstractNumId w:val="16"/>
  </w:num>
  <w:num w:numId="4">
    <w:abstractNumId w:val="19"/>
  </w:num>
  <w:num w:numId="5">
    <w:abstractNumId w:val="0"/>
  </w:num>
  <w:num w:numId="6">
    <w:abstractNumId w:val="10"/>
  </w:num>
  <w:num w:numId="7">
    <w:abstractNumId w:val="3"/>
  </w:num>
  <w:num w:numId="8">
    <w:abstractNumId w:val="13"/>
  </w:num>
  <w:num w:numId="9">
    <w:abstractNumId w:val="7"/>
  </w:num>
  <w:num w:numId="10">
    <w:abstractNumId w:val="2"/>
  </w:num>
  <w:num w:numId="11">
    <w:abstractNumId w:val="18"/>
  </w:num>
  <w:num w:numId="12">
    <w:abstractNumId w:val="6"/>
  </w:num>
  <w:num w:numId="13">
    <w:abstractNumId w:val="14"/>
  </w:num>
  <w:num w:numId="14">
    <w:abstractNumId w:val="12"/>
  </w:num>
  <w:num w:numId="15">
    <w:abstractNumId w:val="4"/>
  </w:num>
  <w:num w:numId="16">
    <w:abstractNumId w:val="1"/>
  </w:num>
  <w:num w:numId="17">
    <w:abstractNumId w:val="8"/>
  </w:num>
  <w:num w:numId="18">
    <w:abstractNumId w:val="9"/>
  </w:num>
  <w:num w:numId="19">
    <w:abstractNumId w:val="11"/>
  </w:num>
  <w:num w:numId="20">
    <w:abstractNumId w:val="5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 wp14">
  <w:zoom w:percent="120"/>
  <w:attachedTemplate r:id="rId1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trackRevisions w:val="false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19BF"/>
    <w:rsid w:val="000426C3"/>
    <w:rsid w:val="0007469D"/>
    <w:rsid w:val="000B029A"/>
    <w:rsid w:val="000C1AC0"/>
    <w:rsid w:val="000E2853"/>
    <w:rsid w:val="000E3FBC"/>
    <w:rsid w:val="00137694"/>
    <w:rsid w:val="00157C67"/>
    <w:rsid w:val="001B1FE7"/>
    <w:rsid w:val="001D497F"/>
    <w:rsid w:val="001F3D30"/>
    <w:rsid w:val="0020B175"/>
    <w:rsid w:val="00211D53"/>
    <w:rsid w:val="00274187"/>
    <w:rsid w:val="0028566C"/>
    <w:rsid w:val="00293ED8"/>
    <w:rsid w:val="002A19BF"/>
    <w:rsid w:val="002B0AC3"/>
    <w:rsid w:val="002F0005"/>
    <w:rsid w:val="002F503F"/>
    <w:rsid w:val="00323EFA"/>
    <w:rsid w:val="00331443"/>
    <w:rsid w:val="00341B09"/>
    <w:rsid w:val="0034544C"/>
    <w:rsid w:val="00366264"/>
    <w:rsid w:val="00393AF2"/>
    <w:rsid w:val="003C4FC3"/>
    <w:rsid w:val="003C6AAD"/>
    <w:rsid w:val="003D377B"/>
    <w:rsid w:val="003D437B"/>
    <w:rsid w:val="00424175"/>
    <w:rsid w:val="0042609D"/>
    <w:rsid w:val="004B2855"/>
    <w:rsid w:val="004B60F1"/>
    <w:rsid w:val="004D0195"/>
    <w:rsid w:val="004D27A1"/>
    <w:rsid w:val="0055540E"/>
    <w:rsid w:val="005965C2"/>
    <w:rsid w:val="005B4260"/>
    <w:rsid w:val="005B61DB"/>
    <w:rsid w:val="005E1593"/>
    <w:rsid w:val="005F487B"/>
    <w:rsid w:val="00604F36"/>
    <w:rsid w:val="006214DC"/>
    <w:rsid w:val="00631A54"/>
    <w:rsid w:val="006419CA"/>
    <w:rsid w:val="0064599D"/>
    <w:rsid w:val="00651C05"/>
    <w:rsid w:val="00663704"/>
    <w:rsid w:val="00665E41"/>
    <w:rsid w:val="006664A0"/>
    <w:rsid w:val="006A233C"/>
    <w:rsid w:val="006C0CFB"/>
    <w:rsid w:val="006F4788"/>
    <w:rsid w:val="00712F3D"/>
    <w:rsid w:val="00743E89"/>
    <w:rsid w:val="0079397C"/>
    <w:rsid w:val="007A054B"/>
    <w:rsid w:val="007B5F63"/>
    <w:rsid w:val="007D2516"/>
    <w:rsid w:val="00804EDF"/>
    <w:rsid w:val="008264F3"/>
    <w:rsid w:val="00842903"/>
    <w:rsid w:val="00855093"/>
    <w:rsid w:val="00871E89"/>
    <w:rsid w:val="008843C9"/>
    <w:rsid w:val="00891B0D"/>
    <w:rsid w:val="008E7F3A"/>
    <w:rsid w:val="00935489"/>
    <w:rsid w:val="009442FF"/>
    <w:rsid w:val="00952A34"/>
    <w:rsid w:val="00955157"/>
    <w:rsid w:val="00957346"/>
    <w:rsid w:val="009A3D1F"/>
    <w:rsid w:val="009B5B6C"/>
    <w:rsid w:val="009C7D7A"/>
    <w:rsid w:val="00A47ED6"/>
    <w:rsid w:val="00A6D8B4"/>
    <w:rsid w:val="00AE1992"/>
    <w:rsid w:val="00AE4DDE"/>
    <w:rsid w:val="00AF6D5F"/>
    <w:rsid w:val="00B7012B"/>
    <w:rsid w:val="00BC5600"/>
    <w:rsid w:val="00BE4F97"/>
    <w:rsid w:val="00C06005"/>
    <w:rsid w:val="00C10723"/>
    <w:rsid w:val="00C11B15"/>
    <w:rsid w:val="00C52528"/>
    <w:rsid w:val="00C6217F"/>
    <w:rsid w:val="00C635C6"/>
    <w:rsid w:val="00C710EB"/>
    <w:rsid w:val="00C928A3"/>
    <w:rsid w:val="00CE2B3B"/>
    <w:rsid w:val="00CF2315"/>
    <w:rsid w:val="00D2152F"/>
    <w:rsid w:val="00D37957"/>
    <w:rsid w:val="00D80127"/>
    <w:rsid w:val="00E10611"/>
    <w:rsid w:val="00E1503D"/>
    <w:rsid w:val="00E34C15"/>
    <w:rsid w:val="00E746F4"/>
    <w:rsid w:val="00E758AF"/>
    <w:rsid w:val="00E8C38F"/>
    <w:rsid w:val="00E94091"/>
    <w:rsid w:val="00EC3752"/>
    <w:rsid w:val="00EF0140"/>
    <w:rsid w:val="00F042E7"/>
    <w:rsid w:val="00F11304"/>
    <w:rsid w:val="00F61057"/>
    <w:rsid w:val="00F863BB"/>
    <w:rsid w:val="00FB4682"/>
    <w:rsid w:val="00FB5A09"/>
    <w:rsid w:val="00FD670C"/>
    <w:rsid w:val="00FF64D5"/>
    <w:rsid w:val="01749C77"/>
    <w:rsid w:val="01B0284B"/>
    <w:rsid w:val="01B05F13"/>
    <w:rsid w:val="01CE5F5C"/>
    <w:rsid w:val="01D5DBAD"/>
    <w:rsid w:val="021663E1"/>
    <w:rsid w:val="021E986A"/>
    <w:rsid w:val="0279EF0F"/>
    <w:rsid w:val="02B674D4"/>
    <w:rsid w:val="03197808"/>
    <w:rsid w:val="031C4DDA"/>
    <w:rsid w:val="034A194C"/>
    <w:rsid w:val="039C1A36"/>
    <w:rsid w:val="040D0F07"/>
    <w:rsid w:val="04572502"/>
    <w:rsid w:val="047C7D45"/>
    <w:rsid w:val="048A72D5"/>
    <w:rsid w:val="04A9EF3B"/>
    <w:rsid w:val="04DAFA3B"/>
    <w:rsid w:val="04E917B1"/>
    <w:rsid w:val="05ED68B4"/>
    <w:rsid w:val="069D04CF"/>
    <w:rsid w:val="06A7696E"/>
    <w:rsid w:val="06F63145"/>
    <w:rsid w:val="06F71B56"/>
    <w:rsid w:val="0781C10F"/>
    <w:rsid w:val="07A51E7A"/>
    <w:rsid w:val="07F735CE"/>
    <w:rsid w:val="080942B8"/>
    <w:rsid w:val="0860C336"/>
    <w:rsid w:val="0868B0BC"/>
    <w:rsid w:val="096267FC"/>
    <w:rsid w:val="09A4B7BB"/>
    <w:rsid w:val="09D5588C"/>
    <w:rsid w:val="0A00B690"/>
    <w:rsid w:val="0A2A894C"/>
    <w:rsid w:val="0A6B863D"/>
    <w:rsid w:val="0A717C11"/>
    <w:rsid w:val="0AEF7FEA"/>
    <w:rsid w:val="0B05B4AE"/>
    <w:rsid w:val="0B7FD6CA"/>
    <w:rsid w:val="0B8C59B2"/>
    <w:rsid w:val="0BE4197D"/>
    <w:rsid w:val="0C5E1AA1"/>
    <w:rsid w:val="0CDCB3DB"/>
    <w:rsid w:val="0D1F2EF5"/>
    <w:rsid w:val="0D21BBDA"/>
    <w:rsid w:val="0D3F0BA4"/>
    <w:rsid w:val="0D413A25"/>
    <w:rsid w:val="0D732B14"/>
    <w:rsid w:val="0DADAF7A"/>
    <w:rsid w:val="0DF1D3B7"/>
    <w:rsid w:val="0DFE4836"/>
    <w:rsid w:val="0E154ECD"/>
    <w:rsid w:val="0E9C0AE5"/>
    <w:rsid w:val="0EC8C680"/>
    <w:rsid w:val="0F132B67"/>
    <w:rsid w:val="0F4A2E05"/>
    <w:rsid w:val="0F4B314C"/>
    <w:rsid w:val="0F7152C9"/>
    <w:rsid w:val="0F93E91B"/>
    <w:rsid w:val="0FB0A111"/>
    <w:rsid w:val="0FE01B73"/>
    <w:rsid w:val="102BCA73"/>
    <w:rsid w:val="10B78AA0"/>
    <w:rsid w:val="11420EA7"/>
    <w:rsid w:val="11BE04AD"/>
    <w:rsid w:val="11D3ABA7"/>
    <w:rsid w:val="1205F9AE"/>
    <w:rsid w:val="1208B9FB"/>
    <w:rsid w:val="120E7D3D"/>
    <w:rsid w:val="1247296B"/>
    <w:rsid w:val="1252D3CE"/>
    <w:rsid w:val="125535D8"/>
    <w:rsid w:val="12B33522"/>
    <w:rsid w:val="12FB686F"/>
    <w:rsid w:val="13457D7B"/>
    <w:rsid w:val="134BF55F"/>
    <w:rsid w:val="1356D1A8"/>
    <w:rsid w:val="13948524"/>
    <w:rsid w:val="13A553EC"/>
    <w:rsid w:val="141B23CB"/>
    <w:rsid w:val="141CBF0D"/>
    <w:rsid w:val="14491097"/>
    <w:rsid w:val="14962686"/>
    <w:rsid w:val="14B7E21D"/>
    <w:rsid w:val="14CF5C10"/>
    <w:rsid w:val="14FF2993"/>
    <w:rsid w:val="157ECA2D"/>
    <w:rsid w:val="15D2267C"/>
    <w:rsid w:val="15EED0F8"/>
    <w:rsid w:val="160C8CDC"/>
    <w:rsid w:val="16141371"/>
    <w:rsid w:val="1649007C"/>
    <w:rsid w:val="1671FFEC"/>
    <w:rsid w:val="1675BEE6"/>
    <w:rsid w:val="169C5E75"/>
    <w:rsid w:val="16C9DBC8"/>
    <w:rsid w:val="16E293EB"/>
    <w:rsid w:val="16F16005"/>
    <w:rsid w:val="17117F6F"/>
    <w:rsid w:val="1780B159"/>
    <w:rsid w:val="1788393D"/>
    <w:rsid w:val="178AA159"/>
    <w:rsid w:val="17B1502B"/>
    <w:rsid w:val="1830AC4D"/>
    <w:rsid w:val="1925B1B5"/>
    <w:rsid w:val="192E5F40"/>
    <w:rsid w:val="195DA14C"/>
    <w:rsid w:val="19A02B24"/>
    <w:rsid w:val="19EA2CA3"/>
    <w:rsid w:val="1A6C3524"/>
    <w:rsid w:val="1A6E9573"/>
    <w:rsid w:val="1ADFFDFF"/>
    <w:rsid w:val="1B0378A5"/>
    <w:rsid w:val="1B9D4CEB"/>
    <w:rsid w:val="1BC2C3D8"/>
    <w:rsid w:val="1BEBCC72"/>
    <w:rsid w:val="1BF76437"/>
    <w:rsid w:val="1C12535A"/>
    <w:rsid w:val="1C6D2ECA"/>
    <w:rsid w:val="1C7BCE60"/>
    <w:rsid w:val="1C8D7C2D"/>
    <w:rsid w:val="1CFEA399"/>
    <w:rsid w:val="1D161796"/>
    <w:rsid w:val="1DBCE2BD"/>
    <w:rsid w:val="1DC1F337"/>
    <w:rsid w:val="1DCAC232"/>
    <w:rsid w:val="1E1DCC0E"/>
    <w:rsid w:val="1E73C7A0"/>
    <w:rsid w:val="1EAB3E97"/>
    <w:rsid w:val="1ED4EDAD"/>
    <w:rsid w:val="1F10C6DA"/>
    <w:rsid w:val="1F66C26C"/>
    <w:rsid w:val="1F9A46C5"/>
    <w:rsid w:val="1FD6B5D8"/>
    <w:rsid w:val="1FE0C6B3"/>
    <w:rsid w:val="20526A15"/>
    <w:rsid w:val="21282656"/>
    <w:rsid w:val="217C9714"/>
    <w:rsid w:val="21D6F69E"/>
    <w:rsid w:val="22AD46CA"/>
    <w:rsid w:val="23154C4C"/>
    <w:rsid w:val="23190985"/>
    <w:rsid w:val="23550951"/>
    <w:rsid w:val="2387E160"/>
    <w:rsid w:val="23AD2674"/>
    <w:rsid w:val="23C53A9C"/>
    <w:rsid w:val="23E7804C"/>
    <w:rsid w:val="23FF6600"/>
    <w:rsid w:val="244109DD"/>
    <w:rsid w:val="247111E7"/>
    <w:rsid w:val="25041AA1"/>
    <w:rsid w:val="25474FC7"/>
    <w:rsid w:val="2551D39B"/>
    <w:rsid w:val="257657B2"/>
    <w:rsid w:val="25BFE40C"/>
    <w:rsid w:val="2650AA47"/>
    <w:rsid w:val="27231AE9"/>
    <w:rsid w:val="279948D2"/>
    <w:rsid w:val="27BE75D0"/>
    <w:rsid w:val="27E3EB12"/>
    <w:rsid w:val="27EC7AA8"/>
    <w:rsid w:val="2823F417"/>
    <w:rsid w:val="2837251B"/>
    <w:rsid w:val="283FF57A"/>
    <w:rsid w:val="28C7480F"/>
    <w:rsid w:val="28F7B08E"/>
    <w:rsid w:val="29162278"/>
    <w:rsid w:val="2933AB8B"/>
    <w:rsid w:val="294262F0"/>
    <w:rsid w:val="29D19CB5"/>
    <w:rsid w:val="29DA0AF5"/>
    <w:rsid w:val="2A062814"/>
    <w:rsid w:val="2A46B3ED"/>
    <w:rsid w:val="2A737E66"/>
    <w:rsid w:val="2AA0F471"/>
    <w:rsid w:val="2ABF2858"/>
    <w:rsid w:val="2B3F120D"/>
    <w:rsid w:val="2BA1F875"/>
    <w:rsid w:val="2BD842F4"/>
    <w:rsid w:val="2BEDA330"/>
    <w:rsid w:val="2C883DE8"/>
    <w:rsid w:val="2CE7A595"/>
    <w:rsid w:val="2CF19B4B"/>
    <w:rsid w:val="2CF7F26E"/>
    <w:rsid w:val="2D3DC83B"/>
    <w:rsid w:val="2D4679A0"/>
    <w:rsid w:val="2D49F6FA"/>
    <w:rsid w:val="2D741355"/>
    <w:rsid w:val="2D75CD6D"/>
    <w:rsid w:val="2D930915"/>
    <w:rsid w:val="2E0D9F2A"/>
    <w:rsid w:val="2E271C30"/>
    <w:rsid w:val="2E56C3A6"/>
    <w:rsid w:val="2E7FBD27"/>
    <w:rsid w:val="2E858A2F"/>
    <w:rsid w:val="2E89B5CD"/>
    <w:rsid w:val="2EB4D61C"/>
    <w:rsid w:val="2ED60C13"/>
    <w:rsid w:val="2F5A7ABC"/>
    <w:rsid w:val="2FA96F8B"/>
    <w:rsid w:val="2FB30489"/>
    <w:rsid w:val="2FE5F71D"/>
    <w:rsid w:val="2FECAF0F"/>
    <w:rsid w:val="2FF6EA7D"/>
    <w:rsid w:val="3023FBDB"/>
    <w:rsid w:val="3046F02F"/>
    <w:rsid w:val="30740618"/>
    <w:rsid w:val="30BC08CF"/>
    <w:rsid w:val="30BF23FE"/>
    <w:rsid w:val="314EF1C4"/>
    <w:rsid w:val="31BE4436"/>
    <w:rsid w:val="32088594"/>
    <w:rsid w:val="322A9FBF"/>
    <w:rsid w:val="327B5E85"/>
    <w:rsid w:val="32D34772"/>
    <w:rsid w:val="33014967"/>
    <w:rsid w:val="330A4396"/>
    <w:rsid w:val="33A65E6C"/>
    <w:rsid w:val="33EA3DBB"/>
    <w:rsid w:val="33FB073F"/>
    <w:rsid w:val="3419907B"/>
    <w:rsid w:val="34795728"/>
    <w:rsid w:val="34AA9ACB"/>
    <w:rsid w:val="3594703C"/>
    <w:rsid w:val="359B194B"/>
    <w:rsid w:val="35E605F2"/>
    <w:rsid w:val="360CBFD3"/>
    <w:rsid w:val="3638417F"/>
    <w:rsid w:val="367B5988"/>
    <w:rsid w:val="36B45442"/>
    <w:rsid w:val="382C9C04"/>
    <w:rsid w:val="3935E980"/>
    <w:rsid w:val="39436B4A"/>
    <w:rsid w:val="3954A2AE"/>
    <w:rsid w:val="396A89DF"/>
    <w:rsid w:val="39F07891"/>
    <w:rsid w:val="3A1FCAFC"/>
    <w:rsid w:val="3A4AB8A9"/>
    <w:rsid w:val="3A78A303"/>
    <w:rsid w:val="3A86706A"/>
    <w:rsid w:val="3AA8F0B0"/>
    <w:rsid w:val="3BCE5AD7"/>
    <w:rsid w:val="3BD111CB"/>
    <w:rsid w:val="3C147364"/>
    <w:rsid w:val="3C262699"/>
    <w:rsid w:val="3D0C8317"/>
    <w:rsid w:val="3D0D3ADC"/>
    <w:rsid w:val="3D127593"/>
    <w:rsid w:val="3D727B1B"/>
    <w:rsid w:val="3D76E74E"/>
    <w:rsid w:val="3DB11A65"/>
    <w:rsid w:val="3DBE112C"/>
    <w:rsid w:val="3E0B95EC"/>
    <w:rsid w:val="3E376D58"/>
    <w:rsid w:val="3E46B9EE"/>
    <w:rsid w:val="3E713DE6"/>
    <w:rsid w:val="3E8622A8"/>
    <w:rsid w:val="3EB73B8C"/>
    <w:rsid w:val="3EBB49E1"/>
    <w:rsid w:val="3EC6E80F"/>
    <w:rsid w:val="3F787AA0"/>
    <w:rsid w:val="3F957728"/>
    <w:rsid w:val="3FB01646"/>
    <w:rsid w:val="40178A88"/>
    <w:rsid w:val="4050D646"/>
    <w:rsid w:val="4077EA35"/>
    <w:rsid w:val="407CD417"/>
    <w:rsid w:val="41D84403"/>
    <w:rsid w:val="41F9949A"/>
    <w:rsid w:val="42071DBC"/>
    <w:rsid w:val="420791DD"/>
    <w:rsid w:val="4259C3AD"/>
    <w:rsid w:val="429ED742"/>
    <w:rsid w:val="42A26C60"/>
    <w:rsid w:val="42BC21F1"/>
    <w:rsid w:val="4419B49D"/>
    <w:rsid w:val="442EE579"/>
    <w:rsid w:val="44B6BE46"/>
    <w:rsid w:val="44BA1845"/>
    <w:rsid w:val="455E7151"/>
    <w:rsid w:val="45C3A996"/>
    <w:rsid w:val="45E623EA"/>
    <w:rsid w:val="4652FEE1"/>
    <w:rsid w:val="4659B21B"/>
    <w:rsid w:val="4667F70F"/>
    <w:rsid w:val="46FA41B2"/>
    <w:rsid w:val="4703C1D4"/>
    <w:rsid w:val="47061570"/>
    <w:rsid w:val="473FC2AC"/>
    <w:rsid w:val="47421EF7"/>
    <w:rsid w:val="47E457C4"/>
    <w:rsid w:val="48198632"/>
    <w:rsid w:val="483F8E08"/>
    <w:rsid w:val="485DB888"/>
    <w:rsid w:val="48615988"/>
    <w:rsid w:val="486889E6"/>
    <w:rsid w:val="4872EEC2"/>
    <w:rsid w:val="48A4EB07"/>
    <w:rsid w:val="491F768C"/>
    <w:rsid w:val="498D6D32"/>
    <w:rsid w:val="499FFDC7"/>
    <w:rsid w:val="49D17DBA"/>
    <w:rsid w:val="4A1149BB"/>
    <w:rsid w:val="4A17070C"/>
    <w:rsid w:val="4AA29375"/>
    <w:rsid w:val="4AC70200"/>
    <w:rsid w:val="4B29579D"/>
    <w:rsid w:val="4B8D16CA"/>
    <w:rsid w:val="4BDC21DC"/>
    <w:rsid w:val="4C20A891"/>
    <w:rsid w:val="4DC68420"/>
    <w:rsid w:val="4E200CB3"/>
    <w:rsid w:val="4E434C67"/>
    <w:rsid w:val="4E5CFE7C"/>
    <w:rsid w:val="4EB6D0F3"/>
    <w:rsid w:val="4EEC2B3A"/>
    <w:rsid w:val="4F0D9B80"/>
    <w:rsid w:val="4F18D98D"/>
    <w:rsid w:val="4F1D847A"/>
    <w:rsid w:val="4F22AB28"/>
    <w:rsid w:val="4F529BB8"/>
    <w:rsid w:val="4F58AE56"/>
    <w:rsid w:val="4FA2927F"/>
    <w:rsid w:val="4FABB8EE"/>
    <w:rsid w:val="4FBA7955"/>
    <w:rsid w:val="50309071"/>
    <w:rsid w:val="504A9FED"/>
    <w:rsid w:val="504B915E"/>
    <w:rsid w:val="50845AEA"/>
    <w:rsid w:val="50A0BE56"/>
    <w:rsid w:val="5143CA4D"/>
    <w:rsid w:val="519DB5BA"/>
    <w:rsid w:val="51A414A8"/>
    <w:rsid w:val="5259B51E"/>
    <w:rsid w:val="527BCD83"/>
    <w:rsid w:val="52A33077"/>
    <w:rsid w:val="52BA086A"/>
    <w:rsid w:val="52D8E043"/>
    <w:rsid w:val="52DC47FF"/>
    <w:rsid w:val="5320323B"/>
    <w:rsid w:val="538D5FFB"/>
    <w:rsid w:val="541FE479"/>
    <w:rsid w:val="5433EEAE"/>
    <w:rsid w:val="544B7C84"/>
    <w:rsid w:val="5495342D"/>
    <w:rsid w:val="549883E8"/>
    <w:rsid w:val="54F22489"/>
    <w:rsid w:val="54FB3DCF"/>
    <w:rsid w:val="552142D6"/>
    <w:rsid w:val="557B86FE"/>
    <w:rsid w:val="561505C9"/>
    <w:rsid w:val="56C5A2CD"/>
    <w:rsid w:val="57E3B1BA"/>
    <w:rsid w:val="585A4392"/>
    <w:rsid w:val="588475BC"/>
    <w:rsid w:val="58B28D28"/>
    <w:rsid w:val="58B8A16F"/>
    <w:rsid w:val="590D0F1E"/>
    <w:rsid w:val="592355A1"/>
    <w:rsid w:val="5925C6C8"/>
    <w:rsid w:val="59A05333"/>
    <w:rsid w:val="5B245B88"/>
    <w:rsid w:val="5B77CFFC"/>
    <w:rsid w:val="5B9871E0"/>
    <w:rsid w:val="5BC8CE75"/>
    <w:rsid w:val="5BD11A93"/>
    <w:rsid w:val="5BF04231"/>
    <w:rsid w:val="5C215731"/>
    <w:rsid w:val="5C2EC522"/>
    <w:rsid w:val="5CB6A3D2"/>
    <w:rsid w:val="5D1B19E4"/>
    <w:rsid w:val="5D430143"/>
    <w:rsid w:val="5DB5AC0B"/>
    <w:rsid w:val="5E0EDCD7"/>
    <w:rsid w:val="5E254B33"/>
    <w:rsid w:val="5E36107B"/>
    <w:rsid w:val="5F03B214"/>
    <w:rsid w:val="5F5CB0F9"/>
    <w:rsid w:val="5FAF6A8B"/>
    <w:rsid w:val="5FDB368F"/>
    <w:rsid w:val="6050CB41"/>
    <w:rsid w:val="6099F7DE"/>
    <w:rsid w:val="60AFAB02"/>
    <w:rsid w:val="60B1E0A9"/>
    <w:rsid w:val="60C0E74B"/>
    <w:rsid w:val="60C8B46F"/>
    <w:rsid w:val="60F2DD71"/>
    <w:rsid w:val="6108F099"/>
    <w:rsid w:val="61351A35"/>
    <w:rsid w:val="617E9918"/>
    <w:rsid w:val="623B52D6"/>
    <w:rsid w:val="624BF635"/>
    <w:rsid w:val="629C8BE4"/>
    <w:rsid w:val="629E5304"/>
    <w:rsid w:val="62A2BCB9"/>
    <w:rsid w:val="62A51581"/>
    <w:rsid w:val="62F93A2C"/>
    <w:rsid w:val="633CE076"/>
    <w:rsid w:val="6368E3CE"/>
    <w:rsid w:val="63B1DE38"/>
    <w:rsid w:val="63E60D34"/>
    <w:rsid w:val="64C5E2F7"/>
    <w:rsid w:val="657DFC1A"/>
    <w:rsid w:val="65C5FE30"/>
    <w:rsid w:val="65E3AB15"/>
    <w:rsid w:val="66380F6F"/>
    <w:rsid w:val="665FE1B0"/>
    <w:rsid w:val="6673C282"/>
    <w:rsid w:val="669C4692"/>
    <w:rsid w:val="66AE0910"/>
    <w:rsid w:val="67EFAC5E"/>
    <w:rsid w:val="67F19751"/>
    <w:rsid w:val="683DE441"/>
    <w:rsid w:val="68851D6D"/>
    <w:rsid w:val="68AF9B2A"/>
    <w:rsid w:val="69F68B46"/>
    <w:rsid w:val="6A113AFB"/>
    <w:rsid w:val="6A9181CD"/>
    <w:rsid w:val="6AA6DFF1"/>
    <w:rsid w:val="6AC3AA4E"/>
    <w:rsid w:val="6AC8E660"/>
    <w:rsid w:val="6B501B00"/>
    <w:rsid w:val="6B561C2F"/>
    <w:rsid w:val="6B5EADA9"/>
    <w:rsid w:val="6B86358D"/>
    <w:rsid w:val="6B98DCC7"/>
    <w:rsid w:val="6BA00D25"/>
    <w:rsid w:val="6BD60386"/>
    <w:rsid w:val="6BDBD723"/>
    <w:rsid w:val="6BF864B7"/>
    <w:rsid w:val="6C10EBB4"/>
    <w:rsid w:val="6C965DF5"/>
    <w:rsid w:val="6CA13D2F"/>
    <w:rsid w:val="6CE69B6E"/>
    <w:rsid w:val="6D313DAE"/>
    <w:rsid w:val="6DFA74E0"/>
    <w:rsid w:val="6F493D8E"/>
    <w:rsid w:val="6F5E6F77"/>
    <w:rsid w:val="6F72975A"/>
    <w:rsid w:val="6FBA1FA0"/>
    <w:rsid w:val="6FD82E86"/>
    <w:rsid w:val="6FDFC424"/>
    <w:rsid w:val="70395A81"/>
    <w:rsid w:val="709FFE7C"/>
    <w:rsid w:val="70F91EC5"/>
    <w:rsid w:val="711957D9"/>
    <w:rsid w:val="71954A16"/>
    <w:rsid w:val="71D59084"/>
    <w:rsid w:val="723163DF"/>
    <w:rsid w:val="724B439D"/>
    <w:rsid w:val="72A94440"/>
    <w:rsid w:val="72AAF6D2"/>
    <w:rsid w:val="72DA372E"/>
    <w:rsid w:val="72E53D77"/>
    <w:rsid w:val="72EB653B"/>
    <w:rsid w:val="7355C066"/>
    <w:rsid w:val="73623F3B"/>
    <w:rsid w:val="739D075E"/>
    <w:rsid w:val="73EF6F02"/>
    <w:rsid w:val="748F221A"/>
    <w:rsid w:val="74C5BCF6"/>
    <w:rsid w:val="751AD507"/>
    <w:rsid w:val="75D0C7CB"/>
    <w:rsid w:val="75E3ABFF"/>
    <w:rsid w:val="76DD558B"/>
    <w:rsid w:val="76F60CFF"/>
    <w:rsid w:val="770EF2B1"/>
    <w:rsid w:val="772CAAEB"/>
    <w:rsid w:val="7730BA0B"/>
    <w:rsid w:val="77778221"/>
    <w:rsid w:val="781F8F8F"/>
    <w:rsid w:val="7862483E"/>
    <w:rsid w:val="787B65F5"/>
    <w:rsid w:val="787CDFDC"/>
    <w:rsid w:val="787D077E"/>
    <w:rsid w:val="789AD0FD"/>
    <w:rsid w:val="789EFE72"/>
    <w:rsid w:val="79701675"/>
    <w:rsid w:val="7975DBCD"/>
    <w:rsid w:val="798701C8"/>
    <w:rsid w:val="79FE85DF"/>
    <w:rsid w:val="7A3783A2"/>
    <w:rsid w:val="7A5F3474"/>
    <w:rsid w:val="7AAE0F07"/>
    <w:rsid w:val="7AC4328B"/>
    <w:rsid w:val="7AD7E6ED"/>
    <w:rsid w:val="7ADA32BF"/>
    <w:rsid w:val="7AE58827"/>
    <w:rsid w:val="7B05B950"/>
    <w:rsid w:val="7B0E2DB4"/>
    <w:rsid w:val="7B5F1DD7"/>
    <w:rsid w:val="7BABEEED"/>
    <w:rsid w:val="7BCAEC7D"/>
    <w:rsid w:val="7BE2275F"/>
    <w:rsid w:val="7BF26FBA"/>
    <w:rsid w:val="7C37F205"/>
    <w:rsid w:val="7C3B8CE6"/>
    <w:rsid w:val="7C4F1FDA"/>
    <w:rsid w:val="7C652D2C"/>
    <w:rsid w:val="7D305E93"/>
    <w:rsid w:val="7D49DD51"/>
    <w:rsid w:val="7D5664C5"/>
    <w:rsid w:val="7DF16E3F"/>
    <w:rsid w:val="7DF4F262"/>
    <w:rsid w:val="7E416515"/>
    <w:rsid w:val="7E584492"/>
    <w:rsid w:val="7E601E43"/>
    <w:rsid w:val="7EA9348E"/>
    <w:rsid w:val="7EB02DBF"/>
    <w:rsid w:val="7EEB016A"/>
    <w:rsid w:val="7EEB1F5F"/>
    <w:rsid w:val="7F8E0D61"/>
    <w:rsid w:val="7FFDD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95FDFC7"/>
  <w15:docId w15:val="{1C521E13-B41D-4602-A960-E9ABDEE8674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 wp14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uiPriority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2F503F"/>
    <w:pPr>
      <w:spacing w:after="0" w:line="360" w:lineRule="auto"/>
      <w:ind w:firstLine="709"/>
      <w:jc w:val="both"/>
    </w:pPr>
    <w:rPr>
      <w:rFonts w:ascii="Times New Roman" w:hAnsi="Times New Roman" w:eastAsia="Arial" w:cs="Times New Roman"/>
      <w:color w:val="000000" w:themeColor="text1"/>
      <w:sz w:val="24"/>
      <w:szCs w:val="24"/>
    </w:rPr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9C7D7A"/>
    <w:pPr>
      <w:numPr>
        <w:numId w:val="17"/>
      </w:numPr>
      <w:spacing w:line="240" w:lineRule="auto"/>
      <w:ind w:left="0" w:firstLine="709"/>
      <w:outlineLvl w:val="0"/>
    </w:pPr>
    <w:rPr>
      <w:b/>
      <w:caps/>
    </w:rPr>
  </w:style>
  <w:style w:type="paragraph" w:styleId="Ttulo2">
    <w:name w:val="heading 2"/>
    <w:basedOn w:val="PargrafodaLista"/>
    <w:next w:val="Normal"/>
    <w:link w:val="Ttulo2Char"/>
    <w:uiPriority w:val="9"/>
    <w:unhideWhenUsed/>
    <w:qFormat/>
    <w:rsid w:val="009C7D7A"/>
    <w:pPr>
      <w:ind w:left="0" w:firstLine="0"/>
      <w:jc w:val="left"/>
      <w:outlineLvl w:val="1"/>
    </w:pPr>
    <w:rPr>
      <w:bCs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4B60F1"/>
    <w:pPr>
      <w:keepNext/>
      <w:keepLines/>
      <w:numPr>
        <w:ilvl w:val="2"/>
        <w:numId w:val="14"/>
      </w:numPr>
      <w:spacing w:before="120"/>
      <w:outlineLvl w:val="2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F2315"/>
    <w:pPr>
      <w:keepNext/>
      <w:keepLines/>
      <w:numPr>
        <w:ilvl w:val="3"/>
        <w:numId w:val="14"/>
      </w:numPr>
      <w:spacing w:before="40"/>
      <w:outlineLvl w:val="3"/>
    </w:pPr>
    <w:rPr>
      <w:rFonts w:asciiTheme="majorHAnsi" w:hAnsiTheme="majorHAnsi" w:eastAsiaTheme="majorEastAsia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F2315"/>
    <w:pPr>
      <w:keepNext/>
      <w:keepLines/>
      <w:numPr>
        <w:ilvl w:val="4"/>
        <w:numId w:val="14"/>
      </w:numPr>
      <w:spacing w:before="40"/>
      <w:outlineLvl w:val="4"/>
    </w:pPr>
    <w:rPr>
      <w:rFonts w:asciiTheme="majorHAnsi" w:hAnsiTheme="majorHAnsi" w:eastAsiaTheme="majorEastAsia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F2315"/>
    <w:pPr>
      <w:keepNext/>
      <w:keepLines/>
      <w:numPr>
        <w:ilvl w:val="5"/>
        <w:numId w:val="14"/>
      </w:numPr>
      <w:spacing w:before="40"/>
      <w:outlineLvl w:val="5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F2315"/>
    <w:pPr>
      <w:keepNext/>
      <w:keepLines/>
      <w:numPr>
        <w:ilvl w:val="6"/>
        <w:numId w:val="14"/>
      </w:numPr>
      <w:spacing w:before="40"/>
      <w:outlineLvl w:val="6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F2315"/>
    <w:pPr>
      <w:keepNext/>
      <w:keepLines/>
      <w:numPr>
        <w:ilvl w:val="7"/>
        <w:numId w:val="14"/>
      </w:numPr>
      <w:spacing w:before="4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F2315"/>
    <w:pPr>
      <w:keepNext/>
      <w:keepLines/>
      <w:numPr>
        <w:ilvl w:val="8"/>
        <w:numId w:val="14"/>
      </w:numPr>
      <w:spacing w:before="4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5E1593"/>
    <w:pPr>
      <w:tabs>
        <w:tab w:val="center" w:pos="4252"/>
        <w:tab w:val="right" w:pos="8504"/>
      </w:tabs>
    </w:pPr>
  </w:style>
  <w:style w:type="character" w:styleId="CabealhoChar" w:customStyle="1">
    <w:name w:val="Cabeçalho Char"/>
    <w:basedOn w:val="Fontepargpadro"/>
    <w:link w:val="Cabealho"/>
    <w:uiPriority w:val="99"/>
    <w:rsid w:val="005E1593"/>
  </w:style>
  <w:style w:type="paragraph" w:styleId="Rodap">
    <w:name w:val="footer"/>
    <w:basedOn w:val="Normal"/>
    <w:link w:val="RodapChar"/>
    <w:unhideWhenUsed/>
    <w:rsid w:val="005E1593"/>
    <w:pPr>
      <w:tabs>
        <w:tab w:val="center" w:pos="4252"/>
        <w:tab w:val="right" w:pos="8504"/>
      </w:tabs>
    </w:pPr>
  </w:style>
  <w:style w:type="character" w:styleId="RodapChar" w:customStyle="1">
    <w:name w:val="Rodapé Char"/>
    <w:basedOn w:val="Fontepargpadro"/>
    <w:link w:val="Rodap"/>
    <w:uiPriority w:val="99"/>
    <w:rsid w:val="005E1593"/>
  </w:style>
  <w:style w:type="paragraph" w:styleId="Descrio" w:customStyle="1">
    <w:name w:val="Descrição"/>
    <w:basedOn w:val="Cabealho"/>
    <w:rsid w:val="005E1593"/>
    <w:pPr>
      <w:tabs>
        <w:tab w:val="clear" w:pos="4252"/>
        <w:tab w:val="clear" w:pos="8504"/>
        <w:tab w:val="center" w:pos="4320"/>
        <w:tab w:val="right" w:pos="8640"/>
      </w:tabs>
    </w:pPr>
    <w:rPr>
      <w:rFonts w:eastAsia="Times"/>
      <w:sz w:val="16"/>
      <w:szCs w:val="20"/>
      <w:lang w:val="en-US" w:eastAsia="pt-BR"/>
    </w:rPr>
  </w:style>
  <w:style w:type="table" w:styleId="Tabelacomgrade">
    <w:name w:val="Table Grid"/>
    <w:basedOn w:val="Tabelanormal"/>
    <w:rsid w:val="005E1593"/>
    <w:pPr>
      <w:spacing w:after="240" w:line="240" w:lineRule="auto"/>
      <w:jc w:val="both"/>
    </w:pPr>
    <w:rPr>
      <w:rFonts w:ascii="Times" w:hAnsi="Times" w:eastAsia="Times" w:cs="Times New Roman"/>
      <w:sz w:val="20"/>
      <w:szCs w:val="20"/>
      <w:lang w:eastAsia="pt-BR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5E1593"/>
    <w:rPr>
      <w:rFonts w:ascii="Tahoma" w:hAnsi="Tahoma" w:cs="Tahoma"/>
      <w:sz w:val="16"/>
      <w:szCs w:val="16"/>
    </w:rPr>
  </w:style>
  <w:style w:type="character" w:styleId="TextodebaloChar" w:customStyle="1">
    <w:name w:val="Texto de balão Char"/>
    <w:basedOn w:val="Fontepargpadro"/>
    <w:link w:val="Textodebalo"/>
    <w:uiPriority w:val="99"/>
    <w:semiHidden/>
    <w:rsid w:val="005E1593"/>
    <w:rPr>
      <w:rFonts w:ascii="Tahoma" w:hAnsi="Tahoma" w:cs="Tahoma"/>
      <w:sz w:val="16"/>
      <w:szCs w:val="16"/>
    </w:rPr>
  </w:style>
  <w:style w:type="character" w:styleId="Ttulo1Char" w:customStyle="1">
    <w:name w:val="Título 1 Char"/>
    <w:basedOn w:val="Fontepargpadro"/>
    <w:link w:val="Ttulo1"/>
    <w:uiPriority w:val="9"/>
    <w:rsid w:val="009C7D7A"/>
    <w:rPr>
      <w:rFonts w:ascii="Times New Roman" w:hAnsi="Times New Roman" w:eastAsia="Arial" w:cs="Times New Roman"/>
      <w:b/>
      <w:caps/>
      <w:color w:val="000000" w:themeColor="text1"/>
      <w:sz w:val="24"/>
      <w:szCs w:val="24"/>
    </w:rPr>
  </w:style>
  <w:style w:type="paragraph" w:styleId="Tabela" w:customStyle="1">
    <w:name w:val="Tabela"/>
    <w:basedOn w:val="Normal"/>
    <w:rsid w:val="008843C9"/>
    <w:rPr>
      <w:rFonts w:eastAsia="Times"/>
      <w:szCs w:val="16"/>
      <w:lang w:eastAsia="pt-BR"/>
    </w:rPr>
  </w:style>
  <w:style w:type="character" w:styleId="Ttulo3Char" w:customStyle="1">
    <w:name w:val="Título 3 Char"/>
    <w:basedOn w:val="Fontepargpadro"/>
    <w:link w:val="Ttulo3"/>
    <w:uiPriority w:val="9"/>
    <w:rsid w:val="004B60F1"/>
    <w:rPr>
      <w:rFonts w:asciiTheme="majorHAnsi" w:hAnsiTheme="majorHAnsi" w:eastAsiaTheme="majorEastAsia" w:cstheme="majorBidi"/>
      <w:b/>
      <w:bCs/>
      <w:color w:val="365F91" w:themeColor="accent1" w:themeShade="BF"/>
      <w:sz w:val="28"/>
    </w:rPr>
  </w:style>
  <w:style w:type="character" w:styleId="Hyperlink">
    <w:name w:val="Hyperlink"/>
    <w:basedOn w:val="Fontepargpadro"/>
    <w:uiPriority w:val="99"/>
    <w:unhideWhenUsed/>
    <w:rsid w:val="00E94091"/>
    <w:rPr>
      <w:color w:val="0000FF"/>
      <w:u w:val="single"/>
    </w:rPr>
  </w:style>
  <w:style w:type="character" w:styleId="Ttulo2Char" w:customStyle="1">
    <w:name w:val="Título 2 Char"/>
    <w:basedOn w:val="Fontepargpadro"/>
    <w:link w:val="Ttulo2"/>
    <w:uiPriority w:val="9"/>
    <w:rsid w:val="009C7D7A"/>
    <w:rPr>
      <w:rFonts w:ascii="Times New Roman" w:hAnsi="Times New Roman" w:eastAsia="Arial" w:cs="Times New Roman"/>
      <w:bCs/>
      <w:color w:val="000000" w:themeColor="text1"/>
      <w:sz w:val="24"/>
      <w:szCs w:val="24"/>
    </w:rPr>
  </w:style>
  <w:style w:type="character" w:styleId="Ttulo4Char" w:customStyle="1">
    <w:name w:val="Título 4 Char"/>
    <w:basedOn w:val="Fontepargpadro"/>
    <w:link w:val="Ttulo4"/>
    <w:uiPriority w:val="9"/>
    <w:semiHidden/>
    <w:rsid w:val="00CF2315"/>
    <w:rPr>
      <w:rFonts w:asciiTheme="majorHAnsi" w:hAnsiTheme="majorHAnsi" w:eastAsiaTheme="majorEastAsia" w:cstheme="majorBidi"/>
      <w:i/>
      <w:iCs/>
      <w:color w:val="365F91" w:themeColor="accent1" w:themeShade="BF"/>
      <w:sz w:val="20"/>
    </w:rPr>
  </w:style>
  <w:style w:type="character" w:styleId="Ttulo5Char" w:customStyle="1">
    <w:name w:val="Título 5 Char"/>
    <w:basedOn w:val="Fontepargpadro"/>
    <w:link w:val="Ttulo5"/>
    <w:uiPriority w:val="9"/>
    <w:semiHidden/>
    <w:rsid w:val="00CF2315"/>
    <w:rPr>
      <w:rFonts w:asciiTheme="majorHAnsi" w:hAnsiTheme="majorHAnsi" w:eastAsiaTheme="majorEastAsia" w:cstheme="majorBidi"/>
      <w:color w:val="365F91" w:themeColor="accent1" w:themeShade="BF"/>
      <w:sz w:val="20"/>
    </w:rPr>
  </w:style>
  <w:style w:type="character" w:styleId="Ttulo6Char" w:customStyle="1">
    <w:name w:val="Título 6 Char"/>
    <w:basedOn w:val="Fontepargpadro"/>
    <w:link w:val="Ttulo6"/>
    <w:uiPriority w:val="9"/>
    <w:semiHidden/>
    <w:rsid w:val="00CF2315"/>
    <w:rPr>
      <w:rFonts w:asciiTheme="majorHAnsi" w:hAnsiTheme="majorHAnsi" w:eastAsiaTheme="majorEastAsia" w:cstheme="majorBidi"/>
      <w:color w:val="243F60" w:themeColor="accent1" w:themeShade="7F"/>
      <w:sz w:val="20"/>
    </w:rPr>
  </w:style>
  <w:style w:type="character" w:styleId="Ttulo7Char" w:customStyle="1">
    <w:name w:val="Título 7 Char"/>
    <w:basedOn w:val="Fontepargpadro"/>
    <w:link w:val="Ttulo7"/>
    <w:uiPriority w:val="9"/>
    <w:semiHidden/>
    <w:rsid w:val="00CF2315"/>
    <w:rPr>
      <w:rFonts w:asciiTheme="majorHAnsi" w:hAnsiTheme="majorHAnsi" w:eastAsiaTheme="majorEastAsia" w:cstheme="majorBidi"/>
      <w:i/>
      <w:iCs/>
      <w:color w:val="243F60" w:themeColor="accent1" w:themeShade="7F"/>
      <w:sz w:val="20"/>
    </w:rPr>
  </w:style>
  <w:style w:type="character" w:styleId="Ttulo8Char" w:customStyle="1">
    <w:name w:val="Título 8 Char"/>
    <w:basedOn w:val="Fontepargpadro"/>
    <w:link w:val="Ttulo8"/>
    <w:uiPriority w:val="9"/>
    <w:semiHidden/>
    <w:rsid w:val="00CF2315"/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character" w:styleId="Ttulo9Char" w:customStyle="1">
    <w:name w:val="Título 9 Char"/>
    <w:basedOn w:val="Fontepargpadro"/>
    <w:link w:val="Ttulo9"/>
    <w:uiPriority w:val="9"/>
    <w:semiHidden/>
    <w:rsid w:val="00CF2315"/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paragraph" w:styleId="Ttulo">
    <w:name w:val="Title"/>
    <w:basedOn w:val="Normal"/>
    <w:next w:val="Normal"/>
    <w:link w:val="TtuloChar"/>
    <w:uiPriority w:val="10"/>
    <w:qFormat/>
    <w:rsid w:val="00CF2315"/>
    <w:pPr>
      <w:contextualSpacing/>
    </w:pPr>
    <w:rPr>
      <w:rFonts w:asciiTheme="majorHAnsi" w:hAnsiTheme="majorHAnsi" w:eastAsiaTheme="majorEastAsia" w:cstheme="majorBidi"/>
      <w:color w:val="1F497D" w:themeColor="text2"/>
      <w:spacing w:val="-10"/>
      <w:kern w:val="28"/>
      <w:sz w:val="28"/>
      <w:szCs w:val="56"/>
    </w:rPr>
  </w:style>
  <w:style w:type="character" w:styleId="TtuloChar" w:customStyle="1">
    <w:name w:val="Título Char"/>
    <w:basedOn w:val="Fontepargpadro"/>
    <w:link w:val="Ttulo"/>
    <w:uiPriority w:val="10"/>
    <w:rsid w:val="00CF2315"/>
    <w:rPr>
      <w:rFonts w:asciiTheme="majorHAnsi" w:hAnsiTheme="majorHAnsi" w:eastAsiaTheme="majorEastAsia" w:cstheme="majorBidi"/>
      <w:color w:val="1F497D" w:themeColor="text2"/>
      <w:spacing w:val="-10"/>
      <w:kern w:val="28"/>
      <w:sz w:val="28"/>
      <w:szCs w:val="56"/>
    </w:rPr>
  </w:style>
  <w:style w:type="paragraph" w:styleId="Sumrio1">
    <w:name w:val="toc 1"/>
    <w:basedOn w:val="Normal"/>
    <w:next w:val="Normal"/>
    <w:autoRedefine/>
    <w:uiPriority w:val="39"/>
    <w:unhideWhenUsed/>
    <w:rsid w:val="00CF2315"/>
    <w:pPr>
      <w:spacing w:after="100"/>
    </w:pPr>
  </w:style>
  <w:style w:type="character" w:styleId="TextodoEspaoReservado">
    <w:name w:val="Placeholder Text"/>
    <w:basedOn w:val="Fontepargpadro"/>
    <w:uiPriority w:val="99"/>
    <w:semiHidden/>
    <w:rsid w:val="00957346"/>
    <w:rPr>
      <w:color w:val="808080"/>
    </w:rPr>
  </w:style>
  <w:style w:type="paragraph" w:styleId="CabealhodoSumrio">
    <w:name w:val="TOC Heading"/>
    <w:basedOn w:val="Ttulo1"/>
    <w:next w:val="Normal"/>
    <w:uiPriority w:val="39"/>
    <w:unhideWhenUsed/>
    <w:qFormat/>
    <w:rsid w:val="00C6217F"/>
    <w:pPr>
      <w:numPr>
        <w:numId w:val="0"/>
      </w:numPr>
      <w:spacing w:before="240"/>
      <w:outlineLvl w:val="9"/>
    </w:pPr>
    <w:rPr>
      <w:b w:val="0"/>
      <w:bCs/>
      <w:sz w:val="32"/>
      <w:szCs w:val="32"/>
    </w:rPr>
  </w:style>
  <w:style w:type="paragraph" w:styleId="Sumrio2">
    <w:name w:val="toc 2"/>
    <w:basedOn w:val="Normal"/>
    <w:next w:val="Normal"/>
    <w:autoRedefine/>
    <w:uiPriority w:val="39"/>
    <w:unhideWhenUsed/>
    <w:rsid w:val="00C6217F"/>
    <w:pPr>
      <w:spacing w:after="100"/>
      <w:ind w:left="220"/>
    </w:pPr>
  </w:style>
  <w:style w:type="paragraph" w:styleId="Verses" w:customStyle="1">
    <w:name w:val="Versões"/>
    <w:link w:val="VersesChar"/>
    <w:qFormat/>
    <w:rsid w:val="00C6217F"/>
    <w:pPr>
      <w:spacing w:after="0" w:line="240" w:lineRule="auto"/>
      <w:jc w:val="center"/>
    </w:pPr>
    <w:rPr>
      <w:rFonts w:ascii="Calibri" w:hAnsi="Calibri"/>
    </w:rPr>
  </w:style>
  <w:style w:type="character" w:styleId="VersesChar" w:customStyle="1">
    <w:name w:val="Versões Char"/>
    <w:basedOn w:val="Fontepargpadro"/>
    <w:link w:val="Verses"/>
    <w:rsid w:val="00C6217F"/>
    <w:rPr>
      <w:rFonts w:ascii="Calibri" w:hAnsi="Calibri"/>
    </w:rPr>
  </w:style>
  <w:style w:type="paragraph" w:styleId="Comments" w:customStyle="1">
    <w:name w:val="Comments"/>
    <w:basedOn w:val="Descrio"/>
    <w:link w:val="CommentsChar"/>
    <w:autoRedefine/>
    <w:qFormat/>
    <w:rsid w:val="00E746F4"/>
    <w:rPr>
      <w:rFonts w:asciiTheme="minorHAnsi" w:hAnsiTheme="minorHAnsi"/>
      <w:lang w:val="pt-BR"/>
    </w:rPr>
  </w:style>
  <w:style w:type="character" w:styleId="CommentsChar" w:customStyle="1">
    <w:name w:val="Comments Char"/>
    <w:basedOn w:val="Fontepargpadro"/>
    <w:link w:val="Comments"/>
    <w:rsid w:val="00E746F4"/>
    <w:rPr>
      <w:rFonts w:eastAsia="Times" w:cs="Times New Roman"/>
      <w:sz w:val="16"/>
      <w:szCs w:val="20"/>
      <w:lang w:eastAsia="pt-BR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paragraph" w:styleId="Sumrio3">
    <w:name w:val="toc 3"/>
    <w:basedOn w:val="Normal"/>
    <w:next w:val="Normal"/>
    <w:autoRedefine/>
    <w:uiPriority w:val="39"/>
    <w:unhideWhenUsed/>
    <w:rsid w:val="00C11B15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274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2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1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3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yperlink" Target="https://www.abntcatalogo.com.br/norma.aspx?ID=358012" TargetMode="External" Id="rId12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yperlink" Target="http://www.abntcatalogo.com.br/norma.aspx?ID=79142" TargetMode="External" Id="rId11" /><Relationship Type="http://schemas.openxmlformats.org/officeDocument/2006/relationships/numbering" Target="numbering.xml" Id="rId5" /><Relationship Type="http://schemas.openxmlformats.org/officeDocument/2006/relationships/fontTable" Target="fontTable.xml" Id="rId15" /><Relationship Type="http://schemas.openxmlformats.org/officeDocument/2006/relationships/endnotes" Target="endnotes.xml" Id="rId10" /><Relationship Type="http://schemas.microsoft.com/office/2020/10/relationships/intelligence" Target="intelligence2.xml" Id="Rd914c804908f48a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1.xml" Id="rId14" /><Relationship Type="http://schemas.openxmlformats.org/officeDocument/2006/relationships/image" Target="/media/image2.png" Id="R4083de12f92241f0" /><Relationship Type="http://schemas.openxmlformats.org/officeDocument/2006/relationships/glossaryDocument" Target="/word/glossary/document.xml" Id="R913d0bf3940e475f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du\Documents\Escritorio%20de%20Projetos\Modelos\Template.dotx" TargetMode="External"/></Relationships>
</file>

<file path=word/glossary/document.xml><?xml version="1.0" encoding="utf-8"?>
<w:glossaryDocument xmlns:w14="http://schemas.microsoft.com/office/word/2010/wordml" xmlns:w="http://schemas.openxmlformats.org/wordprocessingml/2006/main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68afc4-f172-41b3-86a3-f39a5cee652b}"/>
      </w:docPartPr>
      <w:docPartBody>
        <w:p w14:paraId="51289729">
          <w:r>
            <w:rPr>
              <w:rStyle w:val="PlaceholderText"/>
            </w:rPr>
            <w:t/>
          </w:r>
        </w:p>
      </w:docPartBody>
    </w:docPart>
  </w:docParts>
</w:glossaryDocument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55859BA75B0B24CBFD82B80A0577E0F" ma:contentTypeVersion="2" ma:contentTypeDescription="Crie um novo documento." ma:contentTypeScope="" ma:versionID="cc9cfa5992208789d5ac29c815feaa4f">
  <xsd:schema xmlns:xsd="http://www.w3.org/2001/XMLSchema" xmlns:xs="http://www.w3.org/2001/XMLSchema" xmlns:p="http://schemas.microsoft.com/office/2006/metadata/properties" xmlns:ns2="6a6ab6a4-54fc-435c-ab2a-83512e1b3d84" targetNamespace="http://schemas.microsoft.com/office/2006/metadata/properties" ma:root="true" ma:fieldsID="66baa438eb89bb12b152bf090e1f65db" ns2:_="">
    <xsd:import namespace="6a6ab6a4-54fc-435c-ab2a-83512e1b3d8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6ab6a4-54fc-435c-ab2a-83512e1b3d8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94F424-FB4F-483D-AAEC-C250E3AC204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D072D6C-5720-4AD3-966A-2DC4D94B0C5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a6ab6a4-54fc-435c-ab2a-83512e1b3d8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62CEF75-C95D-468F-BDE3-7A74BF85DEC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50FD221B-2CAC-4587-B71C-209099D098C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Template</ap:Template>
  <ap:Application>Microsoft Word for the web</ap:Application>
  <ap:DocSecurity>0</ap:DocSecurity>
  <ap:ScaleCrop>false</ap:ScaleCrop>
  <ap:Company>PMO Escritório de Projetos</ap:Company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Declaração do escopo do projeto</dc:title>
  <dc:subject>Nome do Projeto</dc:subject>
  <dc:creator>Edu</dc:creator>
  <keywords>Template Gerenciamento de Projetos</keywords>
  <dc:description>http://escritoriodeprojetos.com.br</dc:description>
  <lastModifiedBy>PETRICK KAUA GOMES DA SILVA</lastModifiedBy>
  <revision>15</revision>
  <dcterms:created xsi:type="dcterms:W3CDTF">2021-08-23T14:34:00.0000000Z</dcterms:created>
  <dcterms:modified xsi:type="dcterms:W3CDTF">2021-09-21T00:53:23.8801744Z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0x010100755859BA75B0B24CBFD82B80A0577E0F</vt:lpwstr>
  </property>
</Properties>
</file>